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25FC" w:rsidRPr="0075432D" w:rsidRDefault="00B825FC">
      <w:pPr>
        <w:jc w:val="center"/>
      </w:pPr>
    </w:p>
    <w:p w:rsidR="00B825FC" w:rsidRDefault="00B825FC">
      <w:pPr>
        <w:jc w:val="center"/>
      </w:pPr>
    </w:p>
    <w:p w:rsidR="007B0A8C" w:rsidRPr="0075432D" w:rsidRDefault="007B0A8C">
      <w:pPr>
        <w:jc w:val="center"/>
      </w:pPr>
    </w:p>
    <w:p w:rsidR="00B825FC" w:rsidRPr="0075432D" w:rsidRDefault="00B825FC">
      <w:pPr>
        <w:jc w:val="center"/>
      </w:pPr>
    </w:p>
    <w:p w:rsidR="00B825FC" w:rsidRPr="0075432D" w:rsidRDefault="00B825FC">
      <w:pPr>
        <w:jc w:val="center"/>
      </w:pPr>
    </w:p>
    <w:p w:rsidR="00B825FC" w:rsidRPr="0075432D" w:rsidRDefault="00B825FC">
      <w:pPr>
        <w:jc w:val="center"/>
      </w:pPr>
    </w:p>
    <w:p w:rsidR="00EF7C2A" w:rsidRPr="006065B3" w:rsidRDefault="0003735C">
      <w:pPr>
        <w:jc w:val="center"/>
        <w:rPr>
          <w:b/>
          <w:bCs/>
          <w:sz w:val="48"/>
          <w:szCs w:val="48"/>
        </w:rPr>
      </w:pPr>
      <w:r w:rsidRPr="006065B3">
        <w:rPr>
          <w:b/>
          <w:bCs/>
          <w:sz w:val="48"/>
          <w:szCs w:val="48"/>
        </w:rPr>
        <w:t>Daily</w:t>
      </w:r>
      <w:r w:rsidR="00733874">
        <w:rPr>
          <w:b/>
          <w:bCs/>
          <w:sz w:val="48"/>
          <w:szCs w:val="48"/>
        </w:rPr>
        <w:t xml:space="preserve"> and H</w:t>
      </w:r>
      <w:r w:rsidR="001814E3">
        <w:rPr>
          <w:b/>
          <w:bCs/>
          <w:sz w:val="48"/>
          <w:szCs w:val="48"/>
        </w:rPr>
        <w:t>ourly</w:t>
      </w:r>
      <w:r w:rsidRPr="006065B3">
        <w:rPr>
          <w:b/>
          <w:bCs/>
          <w:sz w:val="48"/>
          <w:szCs w:val="48"/>
        </w:rPr>
        <w:t xml:space="preserve"> </w:t>
      </w:r>
      <w:r w:rsidR="000D246B" w:rsidRPr="006065B3">
        <w:rPr>
          <w:b/>
          <w:bCs/>
          <w:sz w:val="48"/>
          <w:szCs w:val="48"/>
        </w:rPr>
        <w:t>Editor</w:t>
      </w:r>
      <w:r w:rsidR="00B825FC" w:rsidRPr="006065B3">
        <w:rPr>
          <w:b/>
          <w:bCs/>
          <w:sz w:val="48"/>
          <w:szCs w:val="48"/>
        </w:rPr>
        <w:t xml:space="preserve"> </w:t>
      </w:r>
    </w:p>
    <w:p w:rsidR="00EF7C2A" w:rsidRPr="006065B3" w:rsidRDefault="00EF7C2A">
      <w:pPr>
        <w:jc w:val="center"/>
      </w:pPr>
    </w:p>
    <w:p w:rsidR="00EF7C2A" w:rsidRPr="0075432D" w:rsidRDefault="009A5655">
      <w:pPr>
        <w:jc w:val="center"/>
      </w:pPr>
      <w:r>
        <w:rPr>
          <w:noProof/>
          <w:lang w:eastAsia="en-CA"/>
        </w:rPr>
        <w:drawing>
          <wp:inline distT="0" distB="0" distL="0" distR="0" wp14:anchorId="5E0A3800" wp14:editId="491346F8">
            <wp:extent cx="1828800" cy="13778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7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74BF">
        <w:rPr>
          <w:noProof/>
          <w:lang w:eastAsia="en-CA"/>
        </w:rPr>
        <w:drawing>
          <wp:inline distT="0" distB="0" distL="0" distR="0">
            <wp:extent cx="1828800" cy="14335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3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C2A" w:rsidRPr="0075432D" w:rsidRDefault="00EF7C2A">
      <w:pPr>
        <w:jc w:val="center"/>
        <w:rPr>
          <w:b/>
          <w:bCs/>
        </w:rPr>
      </w:pPr>
    </w:p>
    <w:p w:rsidR="007B0A8C" w:rsidRPr="00DD09A6" w:rsidRDefault="00B825FC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>Jacques Régnière</w:t>
      </w:r>
    </w:p>
    <w:p w:rsidR="007B0A8C" w:rsidRPr="00DD09A6" w:rsidRDefault="00EF7C2A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 xml:space="preserve"> </w:t>
      </w:r>
      <w:r w:rsidR="00B825FC" w:rsidRPr="00DD09A6">
        <w:rPr>
          <w:b/>
          <w:bCs/>
          <w:sz w:val="36"/>
          <w:szCs w:val="36"/>
          <w:lang w:val="fr-CA"/>
        </w:rPr>
        <w:t>Rémi Saint-Amant</w:t>
      </w:r>
    </w:p>
    <w:p w:rsidR="00B825FC" w:rsidRDefault="00313CAE">
      <w:pPr>
        <w:jc w:val="center"/>
        <w:rPr>
          <w:b/>
          <w:bCs/>
          <w:sz w:val="36"/>
          <w:szCs w:val="36"/>
          <w:lang w:val="fr-CA"/>
        </w:rPr>
      </w:pPr>
      <w:r w:rsidRPr="00DD09A6">
        <w:rPr>
          <w:b/>
          <w:bCs/>
          <w:sz w:val="36"/>
          <w:szCs w:val="36"/>
          <w:lang w:val="fr-CA"/>
        </w:rPr>
        <w:t xml:space="preserve"> Ariane </w:t>
      </w:r>
      <w:proofErr w:type="spellStart"/>
      <w:r w:rsidRPr="00DD09A6">
        <w:rPr>
          <w:b/>
          <w:bCs/>
          <w:sz w:val="36"/>
          <w:szCs w:val="36"/>
          <w:lang w:val="fr-CA"/>
        </w:rPr>
        <w:t>Béchard</w:t>
      </w:r>
      <w:proofErr w:type="spellEnd"/>
    </w:p>
    <w:p w:rsidR="007A7AE6" w:rsidRPr="00087FC6" w:rsidRDefault="007A7AE6">
      <w:pPr>
        <w:jc w:val="center"/>
        <w:rPr>
          <w:b/>
          <w:bCs/>
          <w:sz w:val="36"/>
          <w:szCs w:val="36"/>
        </w:rPr>
      </w:pPr>
      <w:r w:rsidRPr="00087FC6">
        <w:rPr>
          <w:b/>
          <w:bCs/>
          <w:sz w:val="36"/>
          <w:szCs w:val="36"/>
        </w:rPr>
        <w:t>Ahmed Moutaoufik</w:t>
      </w:r>
    </w:p>
    <w:p w:rsidR="00B825FC" w:rsidRPr="00087FC6" w:rsidRDefault="00B825FC">
      <w:pPr>
        <w:jc w:val="center"/>
        <w:rPr>
          <w:b/>
          <w:bCs/>
          <w:sz w:val="36"/>
          <w:szCs w:val="36"/>
        </w:rPr>
      </w:pPr>
    </w:p>
    <w:p w:rsidR="007B0A8C" w:rsidRPr="00087FC6" w:rsidRDefault="007B0A8C">
      <w:pPr>
        <w:jc w:val="center"/>
        <w:rPr>
          <w:b/>
          <w:bCs/>
          <w:sz w:val="36"/>
          <w:szCs w:val="36"/>
        </w:rPr>
      </w:pPr>
    </w:p>
    <w:p w:rsidR="007B0A8C" w:rsidRPr="00087FC6" w:rsidRDefault="007B0A8C">
      <w:pPr>
        <w:jc w:val="center"/>
        <w:rPr>
          <w:b/>
          <w:bCs/>
          <w:sz w:val="36"/>
          <w:szCs w:val="36"/>
        </w:rPr>
      </w:pPr>
    </w:p>
    <w:p w:rsidR="00B825FC" w:rsidRPr="0075432D" w:rsidRDefault="00F75711">
      <w:pPr>
        <w:jc w:val="center"/>
        <w:rPr>
          <w:b/>
          <w:bCs/>
          <w:sz w:val="36"/>
          <w:szCs w:val="36"/>
        </w:rPr>
      </w:pPr>
      <w:r w:rsidRPr="0075432D">
        <w:rPr>
          <w:b/>
          <w:bCs/>
          <w:sz w:val="36"/>
          <w:szCs w:val="36"/>
        </w:rPr>
        <w:t>201</w:t>
      </w:r>
      <w:r w:rsidR="009A5655">
        <w:rPr>
          <w:b/>
          <w:bCs/>
          <w:sz w:val="36"/>
          <w:szCs w:val="36"/>
        </w:rPr>
        <w:t>7</w:t>
      </w:r>
    </w:p>
    <w:p w:rsidR="00B825FC" w:rsidRDefault="00B825FC">
      <w:pPr>
        <w:jc w:val="center"/>
        <w:rPr>
          <w:b/>
          <w:bCs/>
          <w:sz w:val="28"/>
          <w:szCs w:val="28"/>
        </w:rPr>
      </w:pPr>
    </w:p>
    <w:p w:rsidR="007B0A8C" w:rsidRDefault="007B0A8C">
      <w:pPr>
        <w:jc w:val="center"/>
        <w:rPr>
          <w:b/>
          <w:bCs/>
          <w:sz w:val="28"/>
          <w:szCs w:val="28"/>
        </w:rPr>
      </w:pPr>
    </w:p>
    <w:p w:rsidR="007B0A8C" w:rsidRPr="0075432D" w:rsidRDefault="007B0A8C">
      <w:pPr>
        <w:jc w:val="center"/>
        <w:rPr>
          <w:b/>
          <w:bCs/>
          <w:sz w:val="28"/>
          <w:szCs w:val="28"/>
        </w:rPr>
      </w:pP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 xml:space="preserve">Natural Resources </w:t>
      </w:r>
      <w:smartTag w:uri="urn:schemas-microsoft-com:office:smarttags" w:element="place"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PlaceName">
          <w:r w:rsidRPr="0075432D">
            <w:rPr>
              <w:b/>
              <w:bCs/>
              <w:sz w:val="28"/>
              <w:szCs w:val="28"/>
            </w:rPr>
            <w:t>Canadian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PlaceType">
          <w:r w:rsidRPr="0075432D">
            <w:rPr>
              <w:b/>
              <w:bCs/>
              <w:sz w:val="28"/>
              <w:szCs w:val="28"/>
            </w:rPr>
            <w:t>Forest</w:t>
          </w:r>
        </w:smartTag>
      </w:smartTag>
      <w:r w:rsidRPr="0075432D">
        <w:rPr>
          <w:b/>
          <w:bCs/>
          <w:sz w:val="28"/>
          <w:szCs w:val="28"/>
        </w:rPr>
        <w:t xml:space="preserve"> Service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r w:rsidRPr="0075432D">
        <w:rPr>
          <w:b/>
          <w:bCs/>
          <w:sz w:val="28"/>
          <w:szCs w:val="28"/>
        </w:rPr>
        <w:t>Laurentian Forestry Centre</w:t>
      </w:r>
    </w:p>
    <w:p w:rsidR="00B825FC" w:rsidRPr="0075432D" w:rsidRDefault="00A54F51">
      <w:pPr>
        <w:jc w:val="center"/>
        <w:rPr>
          <w:b/>
          <w:bCs/>
          <w:sz w:val="28"/>
          <w:szCs w:val="28"/>
        </w:rPr>
      </w:pPr>
      <w:smartTag w:uri="urn:schemas-microsoft-com:office:smarttags" w:element="address">
        <w:smartTag w:uri="urn:schemas-microsoft-com:office:smarttags" w:element="Street">
          <w:r w:rsidRPr="0075432D">
            <w:rPr>
              <w:b/>
              <w:bCs/>
              <w:sz w:val="28"/>
              <w:szCs w:val="28"/>
            </w:rPr>
            <w:t>P.O. Box</w:t>
          </w:r>
        </w:smartTag>
        <w:r w:rsidRPr="0075432D">
          <w:rPr>
            <w:b/>
            <w:bCs/>
            <w:sz w:val="28"/>
            <w:szCs w:val="28"/>
          </w:rPr>
          <w:t xml:space="preserve"> 10380</w:t>
        </w:r>
      </w:smartTag>
      <w:r w:rsidRPr="0075432D">
        <w:rPr>
          <w:b/>
          <w:bCs/>
          <w:sz w:val="28"/>
          <w:szCs w:val="28"/>
        </w:rPr>
        <w:t>, Stn. Sainte-</w:t>
      </w:r>
      <w:r w:rsidR="00B825FC" w:rsidRPr="0075432D">
        <w:rPr>
          <w:b/>
          <w:bCs/>
          <w:sz w:val="28"/>
          <w:szCs w:val="28"/>
        </w:rPr>
        <w:t>Foy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  <w:smartTag w:uri="urn:schemas-microsoft-com:office:smarttags" w:element="place">
        <w:smartTag w:uri="urn:schemas-microsoft-com:office:smarttags" w:element="City">
          <w:r w:rsidRPr="0075432D">
            <w:rPr>
              <w:b/>
              <w:bCs/>
              <w:sz w:val="28"/>
              <w:szCs w:val="28"/>
            </w:rPr>
            <w:t>Quebec</w:t>
          </w:r>
        </w:smartTag>
        <w:r w:rsidRPr="0075432D">
          <w:rPr>
            <w:b/>
            <w:bCs/>
            <w:sz w:val="28"/>
            <w:szCs w:val="28"/>
          </w:rPr>
          <w:t xml:space="preserve">, </w:t>
        </w:r>
        <w:smartTag w:uri="urn:schemas-microsoft-com:office:smarttags" w:element="State">
          <w:r w:rsidRPr="0075432D">
            <w:rPr>
              <w:b/>
              <w:bCs/>
              <w:sz w:val="28"/>
              <w:szCs w:val="28"/>
            </w:rPr>
            <w:t>QC</w:t>
          </w:r>
        </w:smartTag>
        <w:r w:rsidRPr="0075432D">
          <w:rPr>
            <w:b/>
            <w:bCs/>
            <w:sz w:val="28"/>
            <w:szCs w:val="28"/>
          </w:rPr>
          <w:t xml:space="preserve"> </w:t>
        </w:r>
        <w:smartTag w:uri="urn:schemas-microsoft-com:office:smarttags" w:element="country-region">
          <w:r w:rsidRPr="0075432D">
            <w:rPr>
              <w:b/>
              <w:bCs/>
              <w:sz w:val="28"/>
              <w:szCs w:val="28"/>
            </w:rPr>
            <w:t>Canada</w:t>
          </w:r>
        </w:smartTag>
      </w:smartTag>
      <w:r w:rsidRPr="0075432D">
        <w:rPr>
          <w:b/>
          <w:bCs/>
          <w:sz w:val="28"/>
          <w:szCs w:val="28"/>
        </w:rPr>
        <w:t>, G1V 4C7</w:t>
      </w:r>
    </w:p>
    <w:p w:rsidR="00B825FC" w:rsidRPr="0075432D" w:rsidRDefault="00B825FC">
      <w:pPr>
        <w:jc w:val="center"/>
        <w:rPr>
          <w:b/>
          <w:bCs/>
          <w:sz w:val="28"/>
          <w:szCs w:val="28"/>
        </w:rPr>
      </w:pPr>
    </w:p>
    <w:p w:rsidR="00B825FC" w:rsidRPr="0075432D" w:rsidRDefault="00B825FC" w:rsidP="00EF1A8F">
      <w:pPr>
        <w:divId w:val="919874452"/>
        <w:sectPr w:rsidR="00B825FC" w:rsidRPr="0075432D" w:rsidSect="0064733B"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A32B68" w:rsidRPr="00524803" w:rsidRDefault="00A32B68" w:rsidP="00EF1A8F">
      <w:pPr>
        <w:divId w:val="919874452"/>
      </w:pPr>
    </w:p>
    <w:p w:rsidR="00A32B68" w:rsidRPr="00524803" w:rsidRDefault="00A32B68" w:rsidP="00EF1A8F">
      <w:pPr>
        <w:divId w:val="919874452"/>
        <w:sectPr w:rsidR="00A32B68" w:rsidRPr="00524803" w:rsidSect="0064733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2240" w:h="15840"/>
          <w:pgMar w:top="1418" w:right="1418" w:bottom="1418" w:left="1418" w:header="720" w:footer="720" w:gutter="0"/>
          <w:cols w:space="708"/>
          <w:titlePg/>
          <w:docGrid w:linePitch="360"/>
        </w:sectPr>
      </w:pPr>
    </w:p>
    <w:p w:rsidR="00B825FC" w:rsidRPr="00524803" w:rsidRDefault="00B825FC" w:rsidP="00B825FC">
      <w:pPr>
        <w:pStyle w:val="TableofContentsPageTitle"/>
        <w:divId w:val="919874452"/>
      </w:pPr>
      <w:r w:rsidRPr="00524803">
        <w:lastRenderedPageBreak/>
        <w:t xml:space="preserve">Table </w:t>
      </w:r>
      <w:r w:rsidR="00716F8B" w:rsidRPr="00524803">
        <w:t>o</w:t>
      </w:r>
      <w:r w:rsidRPr="00524803">
        <w:t>f Contents</w:t>
      </w:r>
    </w:p>
    <w:p w:rsidR="00771848" w:rsidRDefault="00B01075" w:rsidP="00771848">
      <w:pPr>
        <w:pStyle w:val="TM1"/>
        <w:tabs>
          <w:tab w:val="left" w:pos="48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r w:rsidRPr="00524803">
        <w:fldChar w:fldCharType="begin"/>
      </w:r>
      <w:r w:rsidRPr="00524803">
        <w:instrText xml:space="preserve"> TOC \o "1-3" \h \z </w:instrText>
      </w:r>
      <w:r w:rsidRPr="00524803">
        <w:fldChar w:fldCharType="separate"/>
      </w:r>
      <w:hyperlink w:anchor="_Toc504046194" w:history="1">
        <w:r w:rsidR="00771848" w:rsidRPr="00C05525">
          <w:rPr>
            <w:rStyle w:val="Lienhypertexte"/>
            <w:noProof/>
          </w:rPr>
          <w:t>1.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Daily Database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_Toc504046194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1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5" w:history="1">
        <w:r w:rsidR="00771848" w:rsidRPr="00C05525">
          <w:rPr>
            <w:rStyle w:val="Lienhypertexte"/>
            <w:noProof/>
          </w:rPr>
          <w:t>1.1.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Introduction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_Toc504046195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1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2"/>
        <w:tabs>
          <w:tab w:val="left" w:pos="96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6" w:history="1">
        <w:r w:rsidR="00771848" w:rsidRPr="00C05525">
          <w:rPr>
            <w:rStyle w:val="Lienhypertexte"/>
            <w:noProof/>
          </w:rPr>
          <w:t>1.2.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Daily Editor Application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_Toc504046196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1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7" w:history="1">
        <w:r w:rsidR="00771848" w:rsidRPr="00C05525">
          <w:rPr>
            <w:rStyle w:val="Lienhypertexte"/>
            <w:noProof/>
          </w:rPr>
          <w:t>1.2.1.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Station list Windows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_Toc504046197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2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8" w:history="1">
        <w:r w:rsidR="00771848" w:rsidRPr="00C05525">
          <w:rPr>
            <w:rStyle w:val="Lienhypertexte"/>
            <w:noProof/>
          </w:rPr>
          <w:t>1.2.2.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Properties Windows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_Toc504046198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3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199" w:history="1">
        <w:r w:rsidR="00771848" w:rsidRPr="00C05525">
          <w:rPr>
            <w:rStyle w:val="Lienhypertexte"/>
            <w:noProof/>
          </w:rPr>
          <w:t>1.2.3.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Spreadsheet Windows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_Toc504046199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3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3"/>
        <w:tabs>
          <w:tab w:val="left" w:pos="144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200" w:history="1">
        <w:r w:rsidR="00771848" w:rsidRPr="00C05525">
          <w:rPr>
            <w:rStyle w:val="Lienhypertexte"/>
            <w:noProof/>
          </w:rPr>
          <w:t>1.2.4.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Graphics Window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_Toc504046200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4</w:t>
        </w:r>
        <w:r w:rsidR="00771848">
          <w:rPr>
            <w:noProof/>
            <w:webHidden/>
          </w:rPr>
          <w:fldChar w:fldCharType="end"/>
        </w:r>
      </w:hyperlink>
    </w:p>
    <w:p w:rsidR="00771848" w:rsidRDefault="00B03932" w:rsidP="00771848">
      <w:pPr>
        <w:pStyle w:val="TM1"/>
        <w:tabs>
          <w:tab w:val="left" w:pos="480"/>
          <w:tab w:val="right" w:leader="dot" w:pos="9394"/>
        </w:tabs>
        <w:divId w:val="919874452"/>
        <w:rPr>
          <w:rFonts w:asciiTheme="minorHAnsi" w:eastAsiaTheme="minorEastAsia" w:hAnsiTheme="minorHAnsi" w:cstheme="minorBidi"/>
          <w:noProof/>
          <w:snapToGrid/>
          <w:sz w:val="22"/>
          <w:szCs w:val="22"/>
          <w:lang w:val="fr-CA" w:eastAsia="fr-CA"/>
        </w:rPr>
      </w:pPr>
      <w:hyperlink w:anchor="_Toc504046201" w:history="1">
        <w:r w:rsidR="00771848" w:rsidRPr="00C05525">
          <w:rPr>
            <w:rStyle w:val="Lienhypertexte"/>
            <w:noProof/>
          </w:rPr>
          <w:t>2.</w:t>
        </w:r>
        <w:r w:rsidR="00771848">
          <w:rPr>
            <w:rFonts w:asciiTheme="minorHAnsi" w:eastAsiaTheme="minorEastAsia" w:hAnsiTheme="minorHAnsi" w:cstheme="minorBidi"/>
            <w:noProof/>
            <w:snapToGrid/>
            <w:sz w:val="22"/>
            <w:szCs w:val="22"/>
            <w:lang w:val="fr-CA" w:eastAsia="fr-CA"/>
          </w:rPr>
          <w:tab/>
        </w:r>
        <w:r w:rsidR="00771848" w:rsidRPr="00C05525">
          <w:rPr>
            <w:rStyle w:val="Lienhypertexte"/>
            <w:noProof/>
          </w:rPr>
          <w:t>Hourly Editor</w:t>
        </w:r>
        <w:r w:rsidR="00771848">
          <w:rPr>
            <w:noProof/>
            <w:webHidden/>
          </w:rPr>
          <w:tab/>
        </w:r>
        <w:r w:rsidR="00771848">
          <w:rPr>
            <w:noProof/>
            <w:webHidden/>
          </w:rPr>
          <w:fldChar w:fldCharType="begin"/>
        </w:r>
        <w:r w:rsidR="00771848">
          <w:rPr>
            <w:noProof/>
            <w:webHidden/>
          </w:rPr>
          <w:instrText xml:space="preserve"> PAGEREF _Toc504046201 \h </w:instrText>
        </w:r>
        <w:r w:rsidR="00771848">
          <w:rPr>
            <w:noProof/>
            <w:webHidden/>
          </w:rPr>
        </w:r>
        <w:r w:rsidR="00771848">
          <w:rPr>
            <w:noProof/>
            <w:webHidden/>
          </w:rPr>
          <w:fldChar w:fldCharType="separate"/>
        </w:r>
        <w:r w:rsidR="00771848">
          <w:rPr>
            <w:noProof/>
            <w:webHidden/>
          </w:rPr>
          <w:t>5</w:t>
        </w:r>
        <w:r w:rsidR="00771848">
          <w:rPr>
            <w:noProof/>
            <w:webHidden/>
          </w:rPr>
          <w:fldChar w:fldCharType="end"/>
        </w:r>
      </w:hyperlink>
    </w:p>
    <w:p w:rsidR="00B825FC" w:rsidRPr="00524803" w:rsidRDefault="00B01075" w:rsidP="00771848">
      <w:pPr>
        <w:divId w:val="919874452"/>
        <w:sectPr w:rsidR="00B825FC" w:rsidRPr="00524803" w:rsidSect="0064733B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type w:val="oddPage"/>
          <w:pgSz w:w="12240" w:h="15840"/>
          <w:pgMar w:top="1418" w:right="1418" w:bottom="1418" w:left="1418" w:header="720" w:footer="720" w:gutter="0"/>
          <w:pgNumType w:fmt="lowerRoman"/>
          <w:cols w:space="708"/>
          <w:titlePg/>
          <w:docGrid w:linePitch="360"/>
        </w:sectPr>
      </w:pPr>
      <w:r w:rsidRPr="00524803">
        <w:fldChar w:fldCharType="end"/>
      </w:r>
    </w:p>
    <w:p w:rsidR="00B825FC" w:rsidRPr="002E5BDA" w:rsidRDefault="00B825FC" w:rsidP="00F75711">
      <w:pPr>
        <w:pStyle w:val="Titre"/>
        <w:divId w:val="1275819977"/>
      </w:pPr>
      <w:bookmarkStart w:id="0" w:name="_5-day_Forecast_Database"/>
      <w:bookmarkStart w:id="1" w:name="_Consulting_and_modifying_2"/>
      <w:bookmarkStart w:id="2" w:name="_Forecast_editor_dialog"/>
      <w:bookmarkStart w:id="3" w:name="_Daily_Database"/>
      <w:bookmarkStart w:id="4" w:name="_Toc504046194"/>
      <w:bookmarkStart w:id="5" w:name="RH_PD_TOC_BK"/>
      <w:bookmarkEnd w:id="0"/>
      <w:bookmarkEnd w:id="1"/>
      <w:bookmarkEnd w:id="2"/>
      <w:bookmarkEnd w:id="3"/>
      <w:r w:rsidRPr="002E5BDA">
        <w:lastRenderedPageBreak/>
        <w:t>Daily</w:t>
      </w:r>
      <w:r w:rsidR="00087FC6">
        <w:t>/Hourly</w:t>
      </w:r>
      <w:r w:rsidRPr="002E5BDA">
        <w:t xml:space="preserve"> Database</w:t>
      </w:r>
      <w:bookmarkEnd w:id="4"/>
    </w:p>
    <w:p w:rsidR="00861533" w:rsidRDefault="00861533" w:rsidP="00861533">
      <w:pPr>
        <w:divId w:val="1275819977"/>
      </w:pPr>
    </w:p>
    <w:p w:rsidR="00861533" w:rsidRDefault="00861533" w:rsidP="00861533">
      <w:pPr>
        <w:divId w:val="1275819977"/>
      </w:pPr>
    </w:p>
    <w:p w:rsidR="00B825FC" w:rsidRPr="00861533" w:rsidRDefault="002E5BDA" w:rsidP="004825F0">
      <w:pPr>
        <w:pStyle w:val="Titre2"/>
        <w:divId w:val="1275819977"/>
      </w:pPr>
      <w:bookmarkStart w:id="6" w:name="_Toc504046195"/>
      <w:r w:rsidRPr="00861533">
        <w:t>Introduction</w:t>
      </w:r>
      <w:bookmarkEnd w:id="6"/>
    </w:p>
    <w:p w:rsidR="002E5BDA" w:rsidRPr="002E5BDA" w:rsidRDefault="002E5BDA" w:rsidP="002E5BDA">
      <w:pPr>
        <w:divId w:val="1275819977"/>
      </w:pPr>
    </w:p>
    <w:p w:rsidR="007A7647" w:rsidRDefault="007A7647" w:rsidP="00C53502">
      <w:pPr>
        <w:jc w:val="both"/>
        <w:divId w:val="1275819977"/>
      </w:pPr>
      <w:r>
        <w:t>Daily</w:t>
      </w:r>
      <w:r w:rsidR="00087FC6">
        <w:t>/Hourly</w:t>
      </w:r>
      <w:r>
        <w:t xml:space="preserve"> databases </w:t>
      </w:r>
      <w:proofErr w:type="gramStart"/>
      <w:r w:rsidR="003F614D">
        <w:t>are</w:t>
      </w:r>
      <w:r>
        <w:t xml:space="preserve"> used</w:t>
      </w:r>
      <w:proofErr w:type="gramEnd"/>
      <w:r>
        <w:t xml:space="preserve"> to run </w:t>
      </w:r>
      <w:r w:rsidR="003F614D">
        <w:t xml:space="preserve">BioSIM </w:t>
      </w:r>
      <w:r w:rsidR="00210277">
        <w:t xml:space="preserve">simulations </w:t>
      </w:r>
      <w:r w:rsidR="003F614D">
        <w:t xml:space="preserve">in </w:t>
      </w:r>
      <w:r w:rsidR="00E80A1E" w:rsidRPr="00210277">
        <w:t>historical</w:t>
      </w:r>
      <w:r w:rsidR="00E80A1E">
        <w:t xml:space="preserve"> or real time</w:t>
      </w:r>
      <w:r>
        <w:t>, meaning from daily</w:t>
      </w:r>
      <w:r w:rsidR="00087FC6">
        <w:t>/hourly</w:t>
      </w:r>
      <w:r>
        <w:t xml:space="preserve"> weather records rather than from randomized normals. </w:t>
      </w:r>
      <w:r w:rsidR="002B7F08">
        <w:t>K</w:t>
      </w:r>
      <w:r>
        <w:t>ey application</w:t>
      </w:r>
      <w:r w:rsidR="002B7F08">
        <w:t>s</w:t>
      </w:r>
      <w:r>
        <w:t xml:space="preserve"> of this usage </w:t>
      </w:r>
      <w:proofErr w:type="gramStart"/>
      <w:r w:rsidR="002B7F08">
        <w:t>are</w:t>
      </w:r>
      <w:r w:rsidR="00895602">
        <w:t>:</w:t>
      </w:r>
      <w:proofErr w:type="gramEnd"/>
      <w:r w:rsidR="002B7F08">
        <w:t xml:space="preserve"> simulating the past occurrence of weather-driven events using past weather records</w:t>
      </w:r>
      <w:r w:rsidR="00895602">
        <w:t>,</w:t>
      </w:r>
      <w:r w:rsidR="002B7F08">
        <w:t xml:space="preserve"> or forecasting them into </w:t>
      </w:r>
      <w:r w:rsidR="00B6395D">
        <w:t xml:space="preserve">the near-future (e.g. seasonal) </w:t>
      </w:r>
      <w:r>
        <w:t>using the most current weather records</w:t>
      </w:r>
      <w:r w:rsidR="00B6395D">
        <w:t>. N</w:t>
      </w:r>
      <w:r>
        <w:t xml:space="preserve">ear-future forecasting requires a </w:t>
      </w:r>
      <w:r w:rsidR="003C4E84">
        <w:t>D</w:t>
      </w:r>
      <w:r>
        <w:t>aily</w:t>
      </w:r>
      <w:r w:rsidR="00087FC6">
        <w:t>/Hourly</w:t>
      </w:r>
      <w:r>
        <w:t xml:space="preserve"> database that is </w:t>
      </w:r>
      <w:r w:rsidR="00B6395D">
        <w:t xml:space="preserve">as up to date as possible </w:t>
      </w:r>
      <w:r>
        <w:t>to pr</w:t>
      </w:r>
      <w:r w:rsidR="00B6395D">
        <w:t>ovide the most recent data availa</w:t>
      </w:r>
      <w:r>
        <w:t xml:space="preserve">ble. </w:t>
      </w:r>
      <w:r w:rsidR="00B6395D">
        <w:t>Updating near-future forecasts implies the m</w:t>
      </w:r>
      <w:r>
        <w:t xml:space="preserve">aintenance </w:t>
      </w:r>
      <w:r w:rsidR="00B6395D">
        <w:t xml:space="preserve">(update) </w:t>
      </w:r>
      <w:r>
        <w:t xml:space="preserve">of </w:t>
      </w:r>
      <w:r w:rsidR="003C4E84">
        <w:t>D</w:t>
      </w:r>
      <w:r>
        <w:t>aily</w:t>
      </w:r>
      <w:r w:rsidR="00087FC6">
        <w:t>/Hourly</w:t>
      </w:r>
      <w:r>
        <w:t xml:space="preserve"> database</w:t>
      </w:r>
      <w:r w:rsidR="00B6395D">
        <w:t>s</w:t>
      </w:r>
      <w:r>
        <w:t>.</w:t>
      </w:r>
      <w:r w:rsidR="00E80A1E">
        <w:t xml:space="preserve"> </w:t>
      </w:r>
    </w:p>
    <w:p w:rsidR="007A7647" w:rsidRDefault="007A7647" w:rsidP="00C53502">
      <w:pPr>
        <w:jc w:val="both"/>
        <w:divId w:val="1275819977"/>
      </w:pPr>
    </w:p>
    <w:p w:rsidR="000C1CEB" w:rsidRDefault="001D7198" w:rsidP="00C53502">
      <w:pPr>
        <w:jc w:val="both"/>
        <w:divId w:val="1275819977"/>
        <w:rPr>
          <w:spacing w:val="-2"/>
        </w:rPr>
      </w:pPr>
      <w:r>
        <w:t xml:space="preserve">A </w:t>
      </w:r>
      <w:r w:rsidR="00CE0559" w:rsidRPr="00F92762">
        <w:t>D</w:t>
      </w:r>
      <w:r w:rsidR="00B825FC" w:rsidRPr="00F92762">
        <w:t>aily</w:t>
      </w:r>
      <w:r w:rsidR="00087FC6">
        <w:t>/Hourly</w:t>
      </w:r>
      <w:r w:rsidR="00B825FC" w:rsidRPr="00F92762">
        <w:t xml:space="preserve"> </w:t>
      </w:r>
      <w:r w:rsidR="00D500C2" w:rsidRPr="00F92762">
        <w:t>d</w:t>
      </w:r>
      <w:r w:rsidR="00B825FC" w:rsidRPr="00F92762">
        <w:t>atabase</w:t>
      </w:r>
      <w:r w:rsidR="00B825FC" w:rsidRPr="00524803">
        <w:t xml:space="preserve"> </w:t>
      </w:r>
      <w:r>
        <w:t>is</w:t>
      </w:r>
      <w:r w:rsidR="00B825FC" w:rsidRPr="00524803">
        <w:t xml:space="preserve"> composed of </w:t>
      </w:r>
      <w:r w:rsidR="00087FC6">
        <w:t xml:space="preserve">a metadata file </w:t>
      </w:r>
      <w:r w:rsidR="00087FC6" w:rsidRPr="00524803">
        <w:rPr>
          <w:spacing w:val="-2"/>
        </w:rPr>
        <w:t>(.</w:t>
      </w:r>
      <w:proofErr w:type="spellStart"/>
      <w:r w:rsidR="00087FC6">
        <w:rPr>
          <w:spacing w:val="-2"/>
        </w:rPr>
        <w:t>D</w:t>
      </w:r>
      <w:r w:rsidR="00087FC6" w:rsidRPr="00524803">
        <w:rPr>
          <w:spacing w:val="-2"/>
        </w:rPr>
        <w:t>aily</w:t>
      </w:r>
      <w:r w:rsidR="00087FC6">
        <w:rPr>
          <w:spacing w:val="-2"/>
        </w:rPr>
        <w:t>DB</w:t>
      </w:r>
      <w:proofErr w:type="spellEnd"/>
      <w:r w:rsidR="00085756">
        <w:rPr>
          <w:spacing w:val="-2"/>
        </w:rPr>
        <w:t>/.</w:t>
      </w:r>
      <w:proofErr w:type="spellStart"/>
      <w:r w:rsidR="00085756">
        <w:rPr>
          <w:spacing w:val="-2"/>
        </w:rPr>
        <w:t>HourlyDB</w:t>
      </w:r>
      <w:proofErr w:type="spellEnd"/>
      <w:r w:rsidR="00087FC6" w:rsidRPr="00524803">
        <w:rPr>
          <w:spacing w:val="-2"/>
        </w:rPr>
        <w:t>)</w:t>
      </w:r>
      <w:r w:rsidR="00087FC6">
        <w:rPr>
          <w:spacing w:val="-2"/>
        </w:rPr>
        <w:t xml:space="preserve">, </w:t>
      </w:r>
      <w:r w:rsidR="00B825FC" w:rsidRPr="00524803">
        <w:t xml:space="preserve">a </w:t>
      </w:r>
      <w:r w:rsidR="00087FC6">
        <w:t xml:space="preserve">stations definition </w:t>
      </w:r>
      <w:r w:rsidR="00087FC6" w:rsidRPr="00524803">
        <w:t xml:space="preserve">file </w:t>
      </w:r>
      <w:r w:rsidR="00087FC6" w:rsidRPr="00524803">
        <w:rPr>
          <w:spacing w:val="-2"/>
        </w:rPr>
        <w:t>(.</w:t>
      </w:r>
      <w:r w:rsidR="00087FC6">
        <w:rPr>
          <w:spacing w:val="-2"/>
        </w:rPr>
        <w:t>DailyHdr.csv</w:t>
      </w:r>
      <w:r w:rsidR="00085756">
        <w:rPr>
          <w:spacing w:val="-2"/>
        </w:rPr>
        <w:t>/.HourlyHdr.csv</w:t>
      </w:r>
      <w:r w:rsidR="00087FC6" w:rsidRPr="00524803">
        <w:rPr>
          <w:spacing w:val="-2"/>
        </w:rPr>
        <w:t>)</w:t>
      </w:r>
      <w:r w:rsidR="00087FC6">
        <w:rPr>
          <w:spacing w:val="-2"/>
        </w:rPr>
        <w:t xml:space="preserve"> </w:t>
      </w:r>
      <w:r w:rsidR="00087FC6" w:rsidRPr="00524803">
        <w:t xml:space="preserve">listing </w:t>
      </w:r>
      <w:r w:rsidR="00B825FC" w:rsidRPr="00524803">
        <w:t>the available daily</w:t>
      </w:r>
      <w:r w:rsidR="00087FC6">
        <w:t>/Hourly</w:t>
      </w:r>
      <w:r w:rsidR="00B825FC" w:rsidRPr="00524803">
        <w:t xml:space="preserve"> weather stations and references to the </w:t>
      </w:r>
      <w:r w:rsidR="002B7F08">
        <w:t>Daily</w:t>
      </w:r>
      <w:r w:rsidR="00087FC6">
        <w:t>/Hourly</w:t>
      </w:r>
      <w:r w:rsidR="002B7F08">
        <w:t xml:space="preserve"> data</w:t>
      </w:r>
      <w:r w:rsidR="00C82DE7">
        <w:t xml:space="preserve"> </w:t>
      </w:r>
      <w:r w:rsidR="00B825FC" w:rsidRPr="00524803">
        <w:t xml:space="preserve">files </w:t>
      </w:r>
      <w:r w:rsidR="00085756">
        <w:t xml:space="preserve">(.csv) </w:t>
      </w:r>
      <w:r w:rsidR="00D309CF">
        <w:rPr>
          <w:spacing w:val="-2"/>
        </w:rPr>
        <w:t xml:space="preserve">that </w:t>
      </w:r>
      <w:r w:rsidR="00D309CF">
        <w:t>contain</w:t>
      </w:r>
      <w:r w:rsidR="002B7F08" w:rsidRPr="00524803">
        <w:t xml:space="preserve"> the actual daily</w:t>
      </w:r>
      <w:r w:rsidR="00087FC6">
        <w:t>/hourly</w:t>
      </w:r>
      <w:r w:rsidR="002B7F08" w:rsidRPr="00524803">
        <w:t xml:space="preserve"> weather records</w:t>
      </w:r>
      <w:r w:rsidR="002B7F08">
        <w:t xml:space="preserve"> and that are stored </w:t>
      </w:r>
      <w:r>
        <w:t>in</w:t>
      </w:r>
      <w:r w:rsidRPr="00524803">
        <w:t xml:space="preserve"> </w:t>
      </w:r>
      <w:r w:rsidR="00B825FC" w:rsidRPr="00524803">
        <w:t xml:space="preserve">a </w:t>
      </w:r>
      <w:r w:rsidR="002B7F08">
        <w:t xml:space="preserve">separate </w:t>
      </w:r>
      <w:r w:rsidR="00B825FC" w:rsidRPr="00524803">
        <w:t xml:space="preserve">sub-directory. </w:t>
      </w:r>
      <w:r w:rsidR="00D309CF" w:rsidRPr="00524803">
        <w:rPr>
          <w:spacing w:val="-2"/>
        </w:rPr>
        <w:t>Th</w:t>
      </w:r>
      <w:r w:rsidR="00D309CF">
        <w:rPr>
          <w:spacing w:val="-2"/>
        </w:rPr>
        <w:t>is</w:t>
      </w:r>
      <w:r w:rsidR="00D309CF" w:rsidRPr="00524803">
        <w:rPr>
          <w:spacing w:val="-2"/>
        </w:rPr>
        <w:t xml:space="preserve"> </w:t>
      </w:r>
      <w:r w:rsidR="00B825FC" w:rsidRPr="00524803">
        <w:rPr>
          <w:spacing w:val="-2"/>
        </w:rPr>
        <w:t>sub-directory bears the same name as</w:t>
      </w:r>
      <w:r w:rsidR="00087FC6">
        <w:rPr>
          <w:spacing w:val="-2"/>
        </w:rPr>
        <w:t xml:space="preserve"> the metadata file plus the letter H for hourly and D for daily database. Some </w:t>
      </w:r>
      <w:r w:rsidR="00366C89">
        <w:rPr>
          <w:spacing w:val="-2"/>
        </w:rPr>
        <w:t>optimisation file</w:t>
      </w:r>
      <w:r w:rsidR="00087FC6">
        <w:rPr>
          <w:spacing w:val="-2"/>
        </w:rPr>
        <w:t>s</w:t>
      </w:r>
      <w:r w:rsidR="00366C89">
        <w:rPr>
          <w:spacing w:val="-2"/>
        </w:rPr>
        <w:t xml:space="preserve"> </w:t>
      </w:r>
      <w:proofErr w:type="gramStart"/>
      <w:r w:rsidR="00087FC6">
        <w:rPr>
          <w:spacing w:val="-2"/>
        </w:rPr>
        <w:t xml:space="preserve">are </w:t>
      </w:r>
      <w:r w:rsidR="00366C89">
        <w:rPr>
          <w:spacing w:val="-2"/>
        </w:rPr>
        <w:t>automatically created and updated by BioSIM</w:t>
      </w:r>
      <w:proofErr w:type="gramEnd"/>
      <w:r w:rsidR="00366C89">
        <w:rPr>
          <w:spacing w:val="-2"/>
        </w:rPr>
        <w:t>.</w:t>
      </w:r>
    </w:p>
    <w:p w:rsidR="002E5BDA" w:rsidRDefault="002E5BDA" w:rsidP="001022B9">
      <w:pPr>
        <w:jc w:val="both"/>
        <w:divId w:val="1275819977"/>
      </w:pPr>
    </w:p>
    <w:p w:rsidR="002E5BDA" w:rsidRDefault="002E5BDA" w:rsidP="001022B9">
      <w:pPr>
        <w:jc w:val="both"/>
        <w:divId w:val="1275819977"/>
      </w:pPr>
    </w:p>
    <w:p w:rsidR="001022B9" w:rsidRPr="00524803" w:rsidRDefault="001022B9" w:rsidP="001022B9">
      <w:pPr>
        <w:jc w:val="both"/>
        <w:divId w:val="1275819977"/>
      </w:pPr>
      <w:r>
        <w:t xml:space="preserve">NOTE: When available, weather forecasts </w:t>
      </w:r>
      <w:proofErr w:type="gramStart"/>
      <w:r>
        <w:t>can be added</w:t>
      </w:r>
      <w:proofErr w:type="gramEnd"/>
      <w:r>
        <w:t xml:space="preserve"> directly in the data files.</w:t>
      </w:r>
      <w:r w:rsidRPr="00E8042E">
        <w:t xml:space="preserve"> </w:t>
      </w:r>
    </w:p>
    <w:p w:rsidR="001022B9" w:rsidRDefault="001022B9" w:rsidP="00C53502">
      <w:pPr>
        <w:jc w:val="both"/>
        <w:divId w:val="1275819977"/>
      </w:pPr>
    </w:p>
    <w:p w:rsidR="003C4E84" w:rsidRPr="00524803" w:rsidRDefault="003C4E84" w:rsidP="00C53502">
      <w:pPr>
        <w:jc w:val="both"/>
        <w:divId w:val="1275819977"/>
      </w:pPr>
    </w:p>
    <w:p w:rsidR="007567CA" w:rsidRPr="00E80A1E" w:rsidRDefault="004825F0" w:rsidP="004825F0">
      <w:pPr>
        <w:pStyle w:val="Titre2"/>
        <w:divId w:val="1989239601"/>
      </w:pPr>
      <w:bookmarkStart w:id="7" w:name="_Consulting_and_modifying_3"/>
      <w:bookmarkEnd w:id="7"/>
      <w:r w:rsidRPr="004825F0">
        <w:t xml:space="preserve"> </w:t>
      </w:r>
      <w:bookmarkStart w:id="8" w:name="_Toc504046196"/>
      <w:r w:rsidRPr="00F92762">
        <w:t>Daily</w:t>
      </w:r>
      <w:r w:rsidR="00085756">
        <w:t>/Hourly</w:t>
      </w:r>
      <w:r w:rsidRPr="00F92762">
        <w:t xml:space="preserve"> Editor</w:t>
      </w:r>
      <w:r w:rsidRPr="00524803">
        <w:t xml:space="preserve"> </w:t>
      </w:r>
      <w:r>
        <w:t>Application</w:t>
      </w:r>
      <w:bookmarkEnd w:id="8"/>
    </w:p>
    <w:p w:rsidR="00F11E85" w:rsidRDefault="00F11E85" w:rsidP="00F11E85">
      <w:pPr>
        <w:jc w:val="both"/>
        <w:divId w:val="1989239601"/>
      </w:pPr>
      <w:r>
        <w:t>Daily</w:t>
      </w:r>
      <w:r w:rsidR="00087FC6">
        <w:t>/Hourly</w:t>
      </w:r>
      <w:r>
        <w:t xml:space="preserve"> d</w:t>
      </w:r>
      <w:r w:rsidRPr="00524803">
        <w:t>atabase</w:t>
      </w:r>
      <w:r>
        <w:t>s</w:t>
      </w:r>
      <w:r w:rsidRPr="00524803">
        <w:t xml:space="preserve"> </w:t>
      </w:r>
      <w:proofErr w:type="gramStart"/>
      <w:r>
        <w:t>can be opened</w:t>
      </w:r>
      <w:proofErr w:type="gramEnd"/>
      <w:r>
        <w:t xml:space="preserve"> in</w:t>
      </w:r>
      <w:r w:rsidRPr="00524803">
        <w:t xml:space="preserve"> the </w:t>
      </w:r>
      <w:r w:rsidRPr="00F92762">
        <w:t>Daily</w:t>
      </w:r>
      <w:r w:rsidR="00087FC6">
        <w:t>/Hourly</w:t>
      </w:r>
      <w:r w:rsidRPr="00F92762">
        <w:t xml:space="preserve"> Editor</w:t>
      </w:r>
      <w:r w:rsidRPr="00524803">
        <w:t xml:space="preserve"> </w:t>
      </w:r>
      <w:r>
        <w:t>application</w:t>
      </w:r>
      <w:r w:rsidRPr="00524803">
        <w:t>.</w:t>
      </w:r>
      <w:r>
        <w:t xml:space="preserve"> </w:t>
      </w:r>
    </w:p>
    <w:p w:rsidR="00F11E85" w:rsidRDefault="00F11E85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  <w:r>
        <w:t>The Daily</w:t>
      </w:r>
      <w:r w:rsidR="00087FC6">
        <w:t>/Hourly</w:t>
      </w:r>
      <w:r>
        <w:t xml:space="preserve"> Database Editor application can be accessed by selecting [Tools</w:t>
      </w:r>
      <w:r w:rsidRPr="00EA53EA">
        <w:t>]</w:t>
      </w:r>
      <w:r>
        <w:t xml:space="preserve"> [</w:t>
      </w:r>
      <w:r w:rsidR="00F92762">
        <w:t>Daily</w:t>
      </w:r>
      <w:r w:rsidR="00087FC6">
        <w:t>/Hourly</w:t>
      </w:r>
      <w:r w:rsidR="00F92762">
        <w:t xml:space="preserve"> </w:t>
      </w:r>
      <w:r>
        <w:t>Editor…</w:t>
      </w:r>
      <w:r w:rsidRPr="00EA53EA">
        <w:t>]</w:t>
      </w:r>
      <w:r>
        <w:t xml:space="preserve"> from the menu bar, or by clicking the </w:t>
      </w:r>
      <w:r w:rsidR="00F92762">
        <w:t>Daily Editor button</w:t>
      </w:r>
      <w:r>
        <w:t xml:space="preserve"> </w:t>
      </w:r>
      <w:r w:rsidR="002574BF" w:rsidRPr="00F1634B">
        <w:rPr>
          <w:noProof/>
          <w:lang w:eastAsia="en-CA"/>
        </w:rPr>
        <w:drawing>
          <wp:inline distT="0" distB="0" distL="0" distR="0">
            <wp:extent cx="186149" cy="14591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3" cy="14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087FC6">
        <w:t xml:space="preserve">or the Hourly Editor button </w:t>
      </w:r>
      <w:r w:rsidR="00087FC6" w:rsidRPr="00F1634B">
        <w:rPr>
          <w:noProof/>
          <w:lang w:eastAsia="en-CA"/>
        </w:rPr>
        <w:drawing>
          <wp:inline distT="0" distB="0" distL="0" distR="0" wp14:anchorId="00F46132" wp14:editId="3A416DBE">
            <wp:extent cx="187843" cy="141525"/>
            <wp:effectExtent l="0" t="0" r="3175" b="0"/>
            <wp:docPr id="3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Éditeur_de_liaisons_de_donnée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43" cy="1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on the main window’s toolbar. </w:t>
      </w:r>
    </w:p>
    <w:p w:rsidR="00F92762" w:rsidRDefault="007A7AE6" w:rsidP="00F11E85">
      <w:pPr>
        <w:jc w:val="both"/>
        <w:divId w:val="1989239601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08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5943600" cy="3244850"/>
            <wp:effectExtent l="0" t="0" r="0" b="0"/>
            <wp:wrapTight wrapText="bothSides">
              <wp:wrapPolygon edited="0">
                <wp:start x="0" y="0"/>
                <wp:lineTo x="0" y="21431"/>
                <wp:lineTo x="21531" y="21431"/>
                <wp:lineTo x="21531" y="0"/>
                <wp:lineTo x="0" y="0"/>
              </wp:wrapPolygon>
            </wp:wrapTight>
            <wp:docPr id="217" name="Picture 217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Daily_Database_Editor_dialo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92762" w:rsidRDefault="00F92762" w:rsidP="00F11E85">
      <w:pPr>
        <w:jc w:val="both"/>
        <w:divId w:val="1989239601"/>
      </w:pPr>
    </w:p>
    <w:p w:rsidR="00F11E85" w:rsidRDefault="00F11E85" w:rsidP="00F11E85">
      <w:pPr>
        <w:jc w:val="both"/>
        <w:divId w:val="1989239601"/>
      </w:pPr>
    </w:p>
    <w:p w:rsidR="007A7AE6" w:rsidRDefault="007A7AE6">
      <w:r>
        <w:br w:type="page"/>
      </w:r>
    </w:p>
    <w:p w:rsidR="00DD09A6" w:rsidRDefault="00DD09A6" w:rsidP="00DD09A6">
      <w:pPr>
        <w:divId w:val="1989239601"/>
      </w:pPr>
      <w:r>
        <w:lastRenderedPageBreak/>
        <w:t>The Daily</w:t>
      </w:r>
      <w:r w:rsidR="00087FC6">
        <w:t>/Hourly</w:t>
      </w:r>
      <w:r>
        <w:t xml:space="preserve"> Editor consists of four </w:t>
      </w:r>
      <w:r w:rsidRPr="009E12E0">
        <w:t>window</w:t>
      </w:r>
      <w:r>
        <w:t>: Stations list, Properties, Sp</w:t>
      </w:r>
      <w:r w:rsidR="007A7AE6">
        <w:t>r</w:t>
      </w:r>
      <w:r>
        <w:t>eadsheet, and Graphics.</w:t>
      </w:r>
    </w:p>
    <w:p w:rsidR="00DD09A6" w:rsidRDefault="00DD09A6" w:rsidP="00DD09A6">
      <w:pPr>
        <w:divId w:val="1989239601"/>
      </w:pPr>
      <w:r>
        <w:t xml:space="preserve">Buttons </w:t>
      </w:r>
      <w:r w:rsidRPr="00524803">
        <w:t xml:space="preserve">available in the </w:t>
      </w:r>
      <w:r w:rsidR="007A7AE6">
        <w:t>Daily</w:t>
      </w:r>
      <w:r w:rsidR="00087FC6">
        <w:t>/Hourly</w:t>
      </w:r>
      <w:r w:rsidR="007A7AE6">
        <w:t xml:space="preserve"> </w:t>
      </w:r>
      <w:r w:rsidRPr="00524803">
        <w:t xml:space="preserve">Editor </w:t>
      </w:r>
      <w:r>
        <w:t xml:space="preserve">application </w:t>
      </w:r>
      <w:r w:rsidRPr="00524803">
        <w:t>are as follows:</w:t>
      </w:r>
    </w:p>
    <w:p w:rsidR="00DD09A6" w:rsidRPr="00524803" w:rsidRDefault="00DD09A6" w:rsidP="00DD09A6">
      <w:pPr>
        <w:divId w:val="1989239601"/>
      </w:pPr>
    </w:p>
    <w:p w:rsidR="00DD09A6" w:rsidRDefault="00DD09A6" w:rsidP="00DD09A6">
      <w:pPr>
        <w:jc w:val="both"/>
        <w:divId w:val="1989239601"/>
      </w:pPr>
      <w:r w:rsidRPr="00D7152A">
        <w:t xml:space="preserve">The New button </w:t>
      </w:r>
      <w:r w:rsidRPr="004007CE">
        <w:rPr>
          <w:noProof/>
          <w:lang w:eastAsia="en-CA"/>
        </w:rPr>
        <w:drawing>
          <wp:inline distT="0" distB="0" distL="0" distR="0" wp14:anchorId="1DCC6F6F" wp14:editId="46DBB0D1">
            <wp:extent cx="131290" cy="139013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3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can be used</w:t>
      </w:r>
      <w:proofErr w:type="gramEnd"/>
      <w:r>
        <w:t xml:space="preserve"> to create a new </w:t>
      </w:r>
      <w:r w:rsidRPr="00D7152A">
        <w:t>database.</w:t>
      </w:r>
    </w:p>
    <w:p w:rsidR="00DD09A6" w:rsidRDefault="00DD09A6" w:rsidP="00DD09A6">
      <w:pPr>
        <w:jc w:val="both"/>
        <w:divId w:val="1989239601"/>
      </w:pPr>
    </w:p>
    <w:p w:rsidR="00DD09A6" w:rsidRDefault="00DD09A6" w:rsidP="00DD09A6">
      <w:pPr>
        <w:jc w:val="both"/>
        <w:divId w:val="1989239601"/>
      </w:pPr>
      <w:r>
        <w:t xml:space="preserve">The Open button </w:t>
      </w:r>
      <w:r w:rsidRPr="004007CE">
        <w:rPr>
          <w:noProof/>
          <w:lang w:eastAsia="en-CA"/>
        </w:rPr>
        <w:drawing>
          <wp:inline distT="0" distB="0" distL="0" distR="0" wp14:anchorId="751B244E" wp14:editId="2D4CB122">
            <wp:extent cx="131290" cy="14287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in this field </w:t>
      </w:r>
      <w:proofErr w:type="gramStart"/>
      <w:r>
        <w:t>can be used</w:t>
      </w:r>
      <w:proofErr w:type="gramEnd"/>
      <w:r>
        <w:t xml:space="preserve"> to browse for and open database in the Editor.</w:t>
      </w:r>
    </w:p>
    <w:p w:rsidR="00DD09A6" w:rsidRDefault="00DD09A6" w:rsidP="00DD09A6">
      <w:pPr>
        <w:jc w:val="both"/>
        <w:divId w:val="1989239601"/>
      </w:pPr>
    </w:p>
    <w:p w:rsidR="00DD09A6" w:rsidRDefault="00DD09A6" w:rsidP="00DD09A6">
      <w:pPr>
        <w:jc w:val="both"/>
        <w:divId w:val="1989239601"/>
      </w:pPr>
      <w:r w:rsidRPr="00031A48">
        <w:t xml:space="preserve">The Save button </w:t>
      </w:r>
      <w:r w:rsidRPr="004007CE">
        <w:rPr>
          <w:noProof/>
          <w:lang w:eastAsia="en-CA"/>
        </w:rPr>
        <w:drawing>
          <wp:inline distT="0" distB="0" distL="0" distR="0" wp14:anchorId="7234354C" wp14:editId="57ED9D8B">
            <wp:extent cx="131290" cy="13129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uvri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90" cy="1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can be used </w:t>
      </w:r>
      <w:r w:rsidRPr="00031A48">
        <w:t>to save the changes on the active database.</w:t>
      </w:r>
    </w:p>
    <w:p w:rsidR="00F11E85" w:rsidRDefault="00F11E85" w:rsidP="00F11E85">
      <w:pPr>
        <w:jc w:val="both"/>
        <w:divId w:val="1989239601"/>
      </w:pPr>
    </w:p>
    <w:p w:rsidR="00F11E85" w:rsidRDefault="004825F0" w:rsidP="004825F0">
      <w:pPr>
        <w:pStyle w:val="Titre3"/>
        <w:divId w:val="1989239601"/>
      </w:pPr>
      <w:bookmarkStart w:id="9" w:name="_Toc504046197"/>
      <w:r>
        <w:t>Station list Windows</w:t>
      </w:r>
      <w:bookmarkEnd w:id="9"/>
    </w:p>
    <w:p w:rsidR="004825F0" w:rsidRPr="004825F0" w:rsidRDefault="004825F0" w:rsidP="004825F0">
      <w:pPr>
        <w:divId w:val="1989239601"/>
      </w:pPr>
    </w:p>
    <w:p w:rsidR="004825F0" w:rsidRDefault="004825F0" w:rsidP="004825F0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62848" behindDoc="1" locked="0" layoutInCell="1" allowOverlap="1" wp14:anchorId="7797CF02" wp14:editId="15ED8853">
            <wp:simplePos x="0" y="0"/>
            <wp:positionH relativeFrom="column">
              <wp:posOffset>3500120</wp:posOffset>
            </wp:positionH>
            <wp:positionV relativeFrom="paragraph">
              <wp:posOffset>240665</wp:posOffset>
            </wp:positionV>
            <wp:extent cx="2693035" cy="1876425"/>
            <wp:effectExtent l="0" t="0" r="0" b="9525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Filter_dialo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679">
        <w:t>This window allows you to view all weather station</w:t>
      </w:r>
      <w:r>
        <w:t xml:space="preserve">s in the database and allows </w:t>
      </w:r>
      <w:r w:rsidRPr="00236679">
        <w:t>adding new stations.</w:t>
      </w:r>
    </w:p>
    <w:p w:rsidR="004825F0" w:rsidRPr="00236679" w:rsidRDefault="004825F0" w:rsidP="004825F0">
      <w:pPr>
        <w:jc w:val="both"/>
        <w:divId w:val="1989239601"/>
      </w:pPr>
    </w:p>
    <w:p w:rsidR="004825F0" w:rsidRDefault="004825F0" w:rsidP="004825F0">
      <w:pPr>
        <w:jc w:val="both"/>
        <w:divId w:val="1989239601"/>
      </w:pPr>
      <w:r w:rsidRPr="00236679">
        <w:t>This window offers the following buttons:</w:t>
      </w:r>
    </w:p>
    <w:p w:rsidR="004825F0" w:rsidRDefault="004825F0" w:rsidP="004825F0">
      <w:pPr>
        <w:jc w:val="both"/>
        <w:divId w:val="1989239601"/>
      </w:pPr>
    </w:p>
    <w:p w:rsidR="004825F0" w:rsidRPr="00524803" w:rsidRDefault="004825F0" w:rsidP="004825F0">
      <w:pPr>
        <w:jc w:val="both"/>
        <w:divId w:val="1989239601"/>
      </w:pPr>
      <w:r w:rsidRPr="00B25878">
        <w:rPr>
          <w:noProof/>
          <w:lang w:eastAsia="en-CA"/>
        </w:rPr>
        <w:drawing>
          <wp:inline distT="0" distB="0" distL="0" distR="0" wp14:anchorId="549390B9" wp14:editId="3C23E85E">
            <wp:extent cx="121768" cy="13481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68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Add:</w:t>
      </w:r>
      <w:proofErr w:type="gramEnd"/>
      <w:r>
        <w:t xml:space="preserve"> </w:t>
      </w:r>
      <w:r w:rsidRPr="001A3D19">
        <w:t>Add a new station to the list of stations in the database</w:t>
      </w:r>
    </w:p>
    <w:p w:rsidR="004825F0" w:rsidRPr="00524803" w:rsidRDefault="004825F0" w:rsidP="004825F0">
      <w:pPr>
        <w:jc w:val="both"/>
        <w:divId w:val="1989239601"/>
      </w:pPr>
    </w:p>
    <w:p w:rsidR="004825F0" w:rsidRDefault="004825F0" w:rsidP="004825F0">
      <w:pPr>
        <w:jc w:val="both"/>
        <w:divId w:val="1989239601"/>
      </w:pPr>
      <w:r w:rsidRPr="00B25878">
        <w:rPr>
          <w:noProof/>
          <w:lang w:eastAsia="en-CA"/>
        </w:rPr>
        <w:drawing>
          <wp:inline distT="0" distB="0" distL="0" distR="0" wp14:anchorId="48962BD9" wp14:editId="441D0B88">
            <wp:extent cx="152400" cy="134815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Send to ShowMap: Display</w:t>
      </w:r>
      <w:r w:rsidRPr="00524803">
        <w:t xml:space="preserve"> </w:t>
      </w:r>
      <w:r>
        <w:t xml:space="preserve">the location of </w:t>
      </w:r>
      <w:r w:rsidRPr="00524803">
        <w:t xml:space="preserve">all </w:t>
      </w:r>
      <w:r>
        <w:t xml:space="preserve">the </w:t>
      </w:r>
      <w:r w:rsidRPr="00524803">
        <w:t xml:space="preserve">stations listed </w:t>
      </w:r>
      <w:r>
        <w:t xml:space="preserve">in the database </w:t>
      </w:r>
      <w:r w:rsidRPr="00524803">
        <w:t xml:space="preserve">in </w:t>
      </w:r>
      <w:r>
        <w:t xml:space="preserve">the </w:t>
      </w:r>
      <w:r w:rsidRPr="00524803">
        <w:t>ShowMap</w:t>
      </w:r>
      <w:r>
        <w:t xml:space="preserve"> application</w:t>
      </w:r>
      <w:r w:rsidRPr="00524803">
        <w:t xml:space="preserve">. </w:t>
      </w:r>
    </w:p>
    <w:p w:rsidR="004825F0" w:rsidRPr="00524803" w:rsidRDefault="004825F0" w:rsidP="004825F0">
      <w:pPr>
        <w:jc w:val="both"/>
        <w:divId w:val="1989239601"/>
      </w:pPr>
    </w:p>
    <w:p w:rsidR="004825F0" w:rsidRDefault="004825F0" w:rsidP="004825F0">
      <w:pPr>
        <w:divId w:val="1989239601"/>
      </w:pPr>
      <w:r w:rsidRPr="00B25878">
        <w:rPr>
          <w:noProof/>
          <w:lang w:eastAsia="en-CA"/>
        </w:rPr>
        <w:drawing>
          <wp:inline distT="0" distB="0" distL="0" distR="0" wp14:anchorId="57D68578" wp14:editId="5BCB3F62">
            <wp:extent cx="144112" cy="134815"/>
            <wp:effectExtent l="0" t="0" r="889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2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53EA">
        <w:t xml:space="preserve">Send to </w:t>
      </w:r>
      <w:r>
        <w:t>Excel</w:t>
      </w:r>
      <w:r w:rsidRPr="00EA53EA">
        <w:t xml:space="preserve">: Sends </w:t>
      </w:r>
      <w:r>
        <w:t xml:space="preserve">the coordinates of </w:t>
      </w:r>
      <w:r w:rsidRPr="00EA53EA">
        <w:t>a</w:t>
      </w:r>
      <w:r>
        <w:t xml:space="preserve">ll the </w:t>
      </w:r>
      <w:r w:rsidRPr="00524803">
        <w:t xml:space="preserve">stations listed </w:t>
      </w:r>
      <w:r>
        <w:t xml:space="preserve">in the database </w:t>
      </w:r>
      <w:r w:rsidRPr="00EA53EA">
        <w:t xml:space="preserve">to the spreadsheet software </w:t>
      </w:r>
      <w:r>
        <w:t xml:space="preserve">Excel </w:t>
      </w:r>
      <w:r w:rsidRPr="00EA53EA">
        <w:t xml:space="preserve">the user previously specified in the </w:t>
      </w:r>
      <w:r w:rsidRPr="00EA53EA">
        <w:rPr>
          <w:i/>
        </w:rPr>
        <w:t>Links</w:t>
      </w:r>
      <w:r w:rsidRPr="00EA53EA">
        <w:t xml:space="preserve"> page of the Options dialog</w:t>
      </w:r>
      <w:r>
        <w:t xml:space="preserve">. </w:t>
      </w:r>
    </w:p>
    <w:p w:rsidR="004825F0" w:rsidRDefault="007A7AE6" w:rsidP="004825F0">
      <w:pPr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63872" behindDoc="1" locked="0" layoutInCell="1" allowOverlap="1" wp14:anchorId="2950493C" wp14:editId="08163AB2">
            <wp:simplePos x="0" y="0"/>
            <wp:positionH relativeFrom="column">
              <wp:posOffset>4483309</wp:posOffset>
            </wp:positionH>
            <wp:positionV relativeFrom="paragraph">
              <wp:posOffset>153366</wp:posOffset>
            </wp:positionV>
            <wp:extent cx="1741805" cy="3148330"/>
            <wp:effectExtent l="0" t="0" r="0" b="0"/>
            <wp:wrapSquare wrapText="bothSides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Filter_dialo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05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25F0" w:rsidRPr="00A462BE" w:rsidRDefault="004825F0" w:rsidP="004825F0">
      <w:pPr>
        <w:jc w:val="both"/>
        <w:divId w:val="1989239601"/>
      </w:pPr>
      <w:r w:rsidRPr="00524803">
        <w:rPr>
          <w:b/>
          <w:bCs/>
        </w:rPr>
        <w:t>Year</w:t>
      </w:r>
      <w:r>
        <w:rPr>
          <w:b/>
          <w:bCs/>
        </w:rPr>
        <w:t xml:space="preserve"> Filter </w:t>
      </w:r>
      <w:r w:rsidRPr="00443B09">
        <w:rPr>
          <w:bCs/>
        </w:rPr>
        <w:t>field</w:t>
      </w:r>
      <w:r w:rsidRPr="003716A6">
        <w:rPr>
          <w:b/>
        </w:rPr>
        <w:t>:</w:t>
      </w:r>
      <w:r w:rsidRPr="00524803">
        <w:t xml:space="preserve"> </w:t>
      </w:r>
      <w:r>
        <w:t>A filter allowing the user to view the stations by year. When used, the main list field of the Editor dialog will only s</w:t>
      </w:r>
      <w:r w:rsidRPr="00524803">
        <w:t>how the stations that have data for the specified year.</w:t>
      </w:r>
      <w:r w:rsidRPr="00A462BE">
        <w:t xml:space="preserve"> I</w:t>
      </w:r>
      <w:r>
        <w:t xml:space="preserve">f a selection has also been made in the </w:t>
      </w:r>
      <w:r>
        <w:rPr>
          <w:b/>
          <w:bCs/>
        </w:rPr>
        <w:t>Variables</w:t>
      </w:r>
      <w:r w:rsidRPr="00A462BE">
        <w:rPr>
          <w:b/>
        </w:rPr>
        <w:t xml:space="preserve"> </w:t>
      </w:r>
      <w:r>
        <w:rPr>
          <w:b/>
        </w:rPr>
        <w:t>F</w:t>
      </w:r>
      <w:r w:rsidRPr="00A462BE">
        <w:rPr>
          <w:b/>
        </w:rPr>
        <w:t>ilter</w:t>
      </w:r>
      <w:r>
        <w:t xml:space="preserve"> field, the stations shown in the list field will take both filters</w:t>
      </w:r>
      <w:r w:rsidRPr="005D091F">
        <w:t xml:space="preserve"> </w:t>
      </w:r>
      <w:r>
        <w:t>into account.</w:t>
      </w:r>
    </w:p>
    <w:p w:rsidR="00F11E85" w:rsidRDefault="00F11E85" w:rsidP="00E80A1E">
      <w:pPr>
        <w:jc w:val="both"/>
        <w:divId w:val="1989239601"/>
      </w:pPr>
    </w:p>
    <w:p w:rsidR="006576E0" w:rsidRDefault="004825F0" w:rsidP="006576E0">
      <w:pPr>
        <w:jc w:val="both"/>
        <w:divId w:val="1989239601"/>
      </w:pPr>
      <w:r>
        <w:rPr>
          <w:b/>
          <w:bCs/>
        </w:rPr>
        <w:t>Variables F</w:t>
      </w:r>
      <w:r w:rsidR="006576E0" w:rsidRPr="00524803">
        <w:rPr>
          <w:b/>
          <w:bCs/>
        </w:rPr>
        <w:t>ilter</w:t>
      </w:r>
      <w:r w:rsidR="006576E0">
        <w:rPr>
          <w:b/>
          <w:bCs/>
        </w:rPr>
        <w:t xml:space="preserve"> </w:t>
      </w:r>
      <w:r w:rsidR="006576E0" w:rsidRPr="008870A4">
        <w:rPr>
          <w:bCs/>
        </w:rPr>
        <w:t>field</w:t>
      </w:r>
      <w:r w:rsidR="002A28DD">
        <w:rPr>
          <w:bCs/>
        </w:rPr>
        <w:t xml:space="preserve"> (</w:t>
      </w:r>
      <w:r>
        <w:rPr>
          <w:bCs/>
        </w:rPr>
        <w:t xml:space="preserve">browse </w:t>
      </w:r>
      <w:r>
        <w:t>button</w:t>
      </w:r>
      <w:r w:rsidR="002A28DD">
        <w:rPr>
          <w:bCs/>
        </w:rPr>
        <w:t xml:space="preserve"> </w:t>
      </w:r>
      <w:r>
        <w:rPr>
          <w:noProof/>
          <w:lang w:eastAsia="fr-CA"/>
        </w:rPr>
        <w:t>…</w:t>
      </w:r>
      <w:r w:rsidR="002A28DD">
        <w:t>)</w:t>
      </w:r>
      <w:r w:rsidR="006576E0" w:rsidRPr="00524803">
        <w:rPr>
          <w:b/>
          <w:bCs/>
        </w:rPr>
        <w:t>:</w:t>
      </w:r>
      <w:r w:rsidR="006576E0" w:rsidRPr="00524803">
        <w:t xml:space="preserve"> Select filter</w:t>
      </w:r>
      <w:r w:rsidR="006576E0">
        <w:t>s</w:t>
      </w:r>
      <w:r w:rsidR="006576E0" w:rsidRPr="00524803">
        <w:t xml:space="preserve"> to apply to the list of stations. </w:t>
      </w:r>
      <w:r w:rsidR="00D769DD" w:rsidRPr="000D0626">
        <w:t>You can choose from several</w:t>
      </w:r>
      <w:r w:rsidR="00D769DD">
        <w:t xml:space="preserve"> Climatic variables.</w:t>
      </w:r>
    </w:p>
    <w:p w:rsidR="00D24AA9" w:rsidRPr="00524803" w:rsidRDefault="00D24AA9" w:rsidP="006576E0">
      <w:pPr>
        <w:jc w:val="both"/>
        <w:divId w:val="1989239601"/>
      </w:pPr>
    </w:p>
    <w:p w:rsidR="003C29A8" w:rsidRDefault="003C29A8" w:rsidP="003C29A8">
      <w:pPr>
        <w:pStyle w:val="Liste2"/>
        <w:jc w:val="both"/>
        <w:divId w:val="1989239601"/>
      </w:pPr>
    </w:p>
    <w:p w:rsidR="002D1DFE" w:rsidRPr="00FB23BF" w:rsidRDefault="002D1DFE" w:rsidP="002D1DFE">
      <w:pPr>
        <w:pStyle w:val="Liste2"/>
        <w:ind w:left="0" w:firstLine="0"/>
        <w:jc w:val="both"/>
        <w:divId w:val="1989239601"/>
      </w:pPr>
      <w:r>
        <w:t xml:space="preserve">If all filters are </w:t>
      </w:r>
      <w:proofErr w:type="gramStart"/>
      <w:r>
        <w:t xml:space="preserve">unchecked </w:t>
      </w:r>
      <w:proofErr w:type="gramEnd"/>
      <w:r w:rsidR="002574BF" w:rsidRPr="00F937AE">
        <w:rPr>
          <w:noProof/>
          <w:lang w:eastAsia="en-CA"/>
        </w:rPr>
        <w:drawing>
          <wp:inline distT="0" distB="0" distL="0" distR="0">
            <wp:extent cx="142875" cy="142875"/>
            <wp:effectExtent l="0" t="0" r="0" b="0"/>
            <wp:docPr id="7" name="Picture 7" descr="Dé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écoch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every station available in the database will be displayed in the list field. If two or more filters are </w:t>
      </w:r>
      <w:proofErr w:type="gramStart"/>
      <w:r>
        <w:t xml:space="preserve">checked </w:t>
      </w:r>
      <w:proofErr w:type="gramEnd"/>
      <w:r w:rsidR="002574BF" w:rsidRPr="00F937AE">
        <w:rPr>
          <w:noProof/>
          <w:lang w:eastAsia="en-CA"/>
        </w:rPr>
        <w:drawing>
          <wp:inline distT="0" distB="0" distL="0" distR="0">
            <wp:extent cx="142875" cy="142875"/>
            <wp:effectExtent l="0" t="0" r="0" b="0"/>
            <wp:docPr id="8" name="Picture 8" descr="Coc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ch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only the stations </w:t>
      </w:r>
      <w:r w:rsidRPr="00FB23BF">
        <w:t>that have information on e</w:t>
      </w:r>
      <w:r>
        <w:t>ach</w:t>
      </w:r>
      <w:r w:rsidRPr="00FB23BF">
        <w:t xml:space="preserve"> data type selected</w:t>
      </w:r>
      <w:r>
        <w:t xml:space="preserve"> will be displayed in the list field</w:t>
      </w:r>
      <w:r w:rsidRPr="00FB23BF">
        <w:t>.</w:t>
      </w:r>
    </w:p>
    <w:p w:rsidR="00BF58C7" w:rsidRDefault="00BF58C7" w:rsidP="007B0A8C">
      <w:pPr>
        <w:pStyle w:val="Liste2"/>
        <w:ind w:left="0" w:firstLine="0"/>
        <w:jc w:val="both"/>
        <w:divId w:val="1989239601"/>
      </w:pPr>
    </w:p>
    <w:p w:rsidR="0016320F" w:rsidRPr="00524803" w:rsidRDefault="0016320F" w:rsidP="007B0A8C">
      <w:pPr>
        <w:pStyle w:val="Liste2"/>
        <w:ind w:left="0" w:firstLine="0"/>
        <w:jc w:val="both"/>
        <w:divId w:val="1989239601"/>
      </w:pPr>
    </w:p>
    <w:p w:rsidR="006576E0" w:rsidRDefault="0016320F" w:rsidP="0016320F">
      <w:pPr>
        <w:pStyle w:val="Titre3"/>
        <w:divId w:val="1989239601"/>
      </w:pPr>
      <w:bookmarkStart w:id="10" w:name="_Toc504046198"/>
      <w:r>
        <w:t>Properties Windows</w:t>
      </w:r>
      <w:bookmarkEnd w:id="10"/>
    </w:p>
    <w:p w:rsidR="0016320F" w:rsidRPr="0016320F" w:rsidRDefault="0016320F" w:rsidP="0016320F">
      <w:pPr>
        <w:divId w:val="1989239601"/>
      </w:pPr>
    </w:p>
    <w:p w:rsidR="00861533" w:rsidRDefault="007A7AE6" w:rsidP="005D091F">
      <w:pPr>
        <w:jc w:val="both"/>
        <w:divId w:val="1989239601"/>
      </w:pPr>
      <w:r>
        <w:rPr>
          <w:noProof/>
          <w:lang w:eastAsia="en-CA"/>
        </w:rPr>
        <w:lastRenderedPageBreak/>
        <w:drawing>
          <wp:anchor distT="0" distB="0" distL="114300" distR="114300" simplePos="0" relativeHeight="251665920" behindDoc="1" locked="0" layoutInCell="1" allowOverlap="1" wp14:anchorId="51D3108D" wp14:editId="292EE00B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2066925" cy="1315720"/>
            <wp:effectExtent l="0" t="0" r="9525" b="0"/>
            <wp:wrapTight wrapText="bothSides">
              <wp:wrapPolygon edited="0">
                <wp:start x="0" y="0"/>
                <wp:lineTo x="0" y="21266"/>
                <wp:lineTo x="21500" y="21266"/>
                <wp:lineTo x="21500" y="0"/>
                <wp:lineTo x="0" y="0"/>
              </wp:wrapPolygon>
            </wp:wrapTight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20F">
        <w:t xml:space="preserve">This window allows </w:t>
      </w:r>
      <w:r w:rsidR="0016320F" w:rsidRPr="00886C0D">
        <w:t>viewing the properties of the selected weather station such as the location (</w:t>
      </w:r>
      <w:proofErr w:type="spellStart"/>
      <w:r w:rsidR="00085756">
        <w:t>KeyID</w:t>
      </w:r>
      <w:proofErr w:type="spellEnd"/>
      <w:r w:rsidR="0016320F" w:rsidRPr="00886C0D">
        <w:t xml:space="preserve">, Name, Latitude, Longitude, and Elevation), Besides the </w:t>
      </w:r>
      <w:r w:rsidR="0016320F">
        <w:t>Site Specific Information (UseIt, Period, MergedStationIDs, State…).</w:t>
      </w:r>
    </w:p>
    <w:p w:rsidR="00985DF4" w:rsidRDefault="00985DF4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7A7AE6" w:rsidRDefault="007A7AE6" w:rsidP="005D091F">
      <w:pPr>
        <w:jc w:val="both"/>
        <w:divId w:val="1989239601"/>
      </w:pPr>
    </w:p>
    <w:p w:rsidR="00985DF4" w:rsidRDefault="00320496" w:rsidP="00320496">
      <w:pPr>
        <w:pStyle w:val="Titre3"/>
        <w:divId w:val="1989239601"/>
      </w:pPr>
      <w:bookmarkStart w:id="11" w:name="_Toc504046199"/>
      <w:r>
        <w:t>Sp</w:t>
      </w:r>
      <w:r w:rsidR="00985DF4">
        <w:t>r</w:t>
      </w:r>
      <w:r>
        <w:t>e</w:t>
      </w:r>
      <w:r w:rsidR="00985DF4">
        <w:t>adsheet</w:t>
      </w:r>
      <w:r>
        <w:t xml:space="preserve"> Windows</w:t>
      </w:r>
      <w:bookmarkEnd w:id="11"/>
    </w:p>
    <w:p w:rsidR="00907F75" w:rsidRPr="00907F75" w:rsidRDefault="00907F75" w:rsidP="00907F75">
      <w:pPr>
        <w:divId w:val="1989239601"/>
      </w:pPr>
    </w:p>
    <w:p w:rsidR="00907F75" w:rsidRDefault="007A7AE6" w:rsidP="00907F75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67968" behindDoc="1" locked="0" layoutInCell="1" allowOverlap="1" wp14:anchorId="4C30E7D5" wp14:editId="0B3ABD2F">
            <wp:simplePos x="0" y="0"/>
            <wp:positionH relativeFrom="column">
              <wp:posOffset>2866058</wp:posOffset>
            </wp:positionH>
            <wp:positionV relativeFrom="paragraph">
              <wp:posOffset>13685</wp:posOffset>
            </wp:positionV>
            <wp:extent cx="3608705" cy="1550035"/>
            <wp:effectExtent l="0" t="0" r="0" b="0"/>
            <wp:wrapTight wrapText="bothSides">
              <wp:wrapPolygon edited="0">
                <wp:start x="0" y="0"/>
                <wp:lineTo x="0" y="21237"/>
                <wp:lineTo x="21437" y="21237"/>
                <wp:lineTo x="21437" y="0"/>
                <wp:lineTo x="0" y="0"/>
              </wp:wrapPolygon>
            </wp:wrapTight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70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F75" w:rsidRPr="00F879BD">
        <w:t xml:space="preserve">This </w:t>
      </w:r>
      <w:r w:rsidR="00A85293">
        <w:t>window</w:t>
      </w:r>
      <w:r w:rsidR="00907F75">
        <w:t xml:space="preserve"> allows to display</w:t>
      </w:r>
      <w:r w:rsidR="00907F75" w:rsidRPr="00F879BD">
        <w:t xml:space="preserve"> </w:t>
      </w:r>
      <w:r w:rsidR="00907F75">
        <w:t xml:space="preserve">by using the Visualisation Mode button </w:t>
      </w:r>
      <w:r w:rsidR="00907F75" w:rsidRPr="00284413">
        <w:rPr>
          <w:noProof/>
          <w:lang w:eastAsia="en-CA"/>
        </w:rPr>
        <w:drawing>
          <wp:inline distT="0" distB="0" distL="0" distR="0" wp14:anchorId="5AC86347" wp14:editId="54957681">
            <wp:extent cx="133021" cy="142875"/>
            <wp:effectExtent l="0" t="0" r="635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F75">
        <w:t xml:space="preserve"> </w:t>
      </w:r>
      <w:r w:rsidR="00907F75" w:rsidRPr="00F879BD">
        <w:t xml:space="preserve">or to modify the data about a </w:t>
      </w:r>
      <w:r w:rsidR="00907F75">
        <w:t xml:space="preserve">weather </w:t>
      </w:r>
      <w:r w:rsidR="00907F75" w:rsidRPr="00F879BD">
        <w:t>station</w:t>
      </w:r>
      <w:r w:rsidR="00907F75">
        <w:t xml:space="preserve"> by using the Edit Mode button</w:t>
      </w:r>
      <w:r w:rsidR="00907F75" w:rsidRPr="00284413">
        <w:rPr>
          <w:noProof/>
          <w:lang w:eastAsia="en-CA"/>
        </w:rPr>
        <w:drawing>
          <wp:inline distT="0" distB="0" distL="0" distR="0" wp14:anchorId="04F0194B" wp14:editId="0A071157">
            <wp:extent cx="134215" cy="1428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F75">
        <w:t>.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>
        <w:t>Buttons in this dialog are as follows: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 w:rsidRPr="00020952">
        <w:rPr>
          <w:b/>
        </w:rPr>
        <w:t>Visualisation Mode</w:t>
      </w:r>
      <w:r>
        <w:t xml:space="preserve"> </w:t>
      </w:r>
      <w:r w:rsidRPr="00284413">
        <w:rPr>
          <w:noProof/>
          <w:lang w:eastAsia="en-CA"/>
        </w:rPr>
        <w:drawing>
          <wp:inline distT="0" distB="0" distL="0" distR="0" wp14:anchorId="67786FA4" wp14:editId="125FCFEE">
            <wp:extent cx="133021" cy="142875"/>
            <wp:effectExtent l="0" t="0" r="635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</w:t>
      </w:r>
      <w:r w:rsidRPr="00F879BD">
        <w:t xml:space="preserve"> </w:t>
      </w:r>
      <w:r>
        <w:t>allow just visualizing</w:t>
      </w:r>
      <w:r w:rsidRPr="00F879BD">
        <w:t xml:space="preserve"> the </w:t>
      </w:r>
      <w:r>
        <w:t xml:space="preserve">weather data of the </w:t>
      </w:r>
      <w:r w:rsidRPr="00F879BD">
        <w:t>selected</w:t>
      </w:r>
      <w:r>
        <w:t xml:space="preserve"> station</w:t>
      </w:r>
      <w:r w:rsidRPr="00F879BD">
        <w:t xml:space="preserve"> player, either to </w:t>
      </w:r>
      <w:r>
        <w:t>save</w:t>
      </w:r>
      <w:r w:rsidRPr="00F879BD">
        <w:t xml:space="preserve"> modification and seesaw</w:t>
      </w:r>
      <w:r>
        <w:t xml:space="preserve"> in the mode visualization</w:t>
      </w:r>
      <w:r w:rsidRPr="00F879BD">
        <w:t>.</w:t>
      </w:r>
    </w:p>
    <w:p w:rsidR="00907F75" w:rsidRDefault="00907F75" w:rsidP="00907F75">
      <w:pPr>
        <w:jc w:val="both"/>
        <w:divId w:val="1989239601"/>
      </w:pPr>
    </w:p>
    <w:p w:rsidR="00907F75" w:rsidRPr="00524803" w:rsidRDefault="00907F75" w:rsidP="00907F75">
      <w:pPr>
        <w:jc w:val="both"/>
        <w:divId w:val="1989239601"/>
      </w:pPr>
      <w:r>
        <w:t xml:space="preserve">This </w:t>
      </w:r>
      <w:r w:rsidRPr="00020952">
        <w:rPr>
          <w:b/>
        </w:rPr>
        <w:t xml:space="preserve">Edit Mode </w:t>
      </w:r>
      <w:r>
        <w:t xml:space="preserve">button </w:t>
      </w:r>
      <w:r w:rsidRPr="00284413">
        <w:rPr>
          <w:noProof/>
          <w:lang w:eastAsia="en-CA"/>
        </w:rPr>
        <w:drawing>
          <wp:inline distT="0" distB="0" distL="0" distR="0" wp14:anchorId="00B89FC7" wp14:editId="45D63F41">
            <wp:extent cx="134215" cy="142875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used to </w:t>
      </w:r>
      <w:r w:rsidRPr="00ED10FE">
        <w:t>activate</w:t>
      </w:r>
      <w:r>
        <w:t xml:space="preserve"> modify data </w:t>
      </w:r>
      <w:r w:rsidRPr="00524803">
        <w:t>on a weather station</w:t>
      </w:r>
      <w:r>
        <w:t>. A</w:t>
      </w:r>
      <w:r w:rsidRPr="00524803">
        <w:t xml:space="preserve">ll fields in the Normals </w:t>
      </w:r>
      <w:r>
        <w:t>Station Editor</w:t>
      </w:r>
      <w:r w:rsidRPr="00524803">
        <w:t xml:space="preserve"> are editable. </w:t>
      </w:r>
    </w:p>
    <w:p w:rsidR="00907F75" w:rsidRDefault="00907F75" w:rsidP="00907F75">
      <w:pPr>
        <w:jc w:val="both"/>
        <w:divId w:val="1989239601"/>
      </w:pPr>
    </w:p>
    <w:p w:rsidR="00907F75" w:rsidRDefault="00907F75" w:rsidP="00907F75">
      <w:pPr>
        <w:jc w:val="both"/>
        <w:divId w:val="1989239601"/>
      </w:pPr>
      <w:r w:rsidRPr="00020952">
        <w:rPr>
          <w:b/>
        </w:rPr>
        <w:t>Save weather data</w:t>
      </w:r>
      <w:r>
        <w:t xml:space="preserve"> </w:t>
      </w:r>
      <w:r w:rsidRPr="00284413">
        <w:rPr>
          <w:noProof/>
          <w:lang w:eastAsia="en-CA"/>
        </w:rPr>
        <w:drawing>
          <wp:inline distT="0" distB="0" distL="0" distR="0" wp14:anchorId="47456FAA" wp14:editId="4DD9A3E6">
            <wp:extent cx="134215" cy="134215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3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save the modifications, without seesaw </w:t>
      </w:r>
      <w:r w:rsidRPr="00D16887">
        <w:t>in</w:t>
      </w:r>
      <w:r>
        <w:t xml:space="preserve"> the mode visualization</w:t>
      </w:r>
      <w:r w:rsidRPr="00D16887">
        <w:t>.</w:t>
      </w:r>
    </w:p>
    <w:p w:rsidR="00A85293" w:rsidRDefault="00A85293" w:rsidP="00907F75">
      <w:pPr>
        <w:jc w:val="both"/>
        <w:divId w:val="1989239601"/>
      </w:pPr>
    </w:p>
    <w:p w:rsidR="00907F75" w:rsidRDefault="002D2478" w:rsidP="00907F75">
      <w:pPr>
        <w:jc w:val="both"/>
        <w:divId w:val="1989239601"/>
      </w:pPr>
      <w:r w:rsidRPr="00020952">
        <w:rPr>
          <w:b/>
        </w:rPr>
        <w:t>Send to Excel</w:t>
      </w:r>
      <w:r>
        <w:t xml:space="preserve"> </w:t>
      </w:r>
      <w:r w:rsidRPr="00B25878">
        <w:rPr>
          <w:noProof/>
          <w:lang w:eastAsia="en-CA"/>
        </w:rPr>
        <w:drawing>
          <wp:inline distT="0" distB="0" distL="0" distR="0" wp14:anchorId="6A9C03FC" wp14:editId="7E51D5E0">
            <wp:extent cx="144112" cy="134815"/>
            <wp:effectExtent l="0" t="0" r="889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12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</w:t>
      </w:r>
      <w:r w:rsidR="00A85293" w:rsidRPr="00A85293">
        <w:t xml:space="preserve"> Sends </w:t>
      </w:r>
      <w:r w:rsidR="00A85293">
        <w:t xml:space="preserve">weather </w:t>
      </w:r>
      <w:r w:rsidR="00A85293" w:rsidRPr="00A85293">
        <w:t>data from the selected station to the Excel spreadsheet.</w:t>
      </w:r>
    </w:p>
    <w:p w:rsidR="005E0C41" w:rsidRDefault="005E0C41" w:rsidP="00907F75">
      <w:pPr>
        <w:jc w:val="both"/>
        <w:divId w:val="1989239601"/>
      </w:pPr>
    </w:p>
    <w:p w:rsidR="00320496" w:rsidRDefault="005E0C41" w:rsidP="00320496">
      <w:pPr>
        <w:divId w:val="1989239601"/>
      </w:pPr>
      <w:r w:rsidRPr="00020952">
        <w:rPr>
          <w:b/>
          <w:bCs/>
        </w:rPr>
        <w:t>Period</w:t>
      </w:r>
      <w:r>
        <w:t xml:space="preserve"> </w:t>
      </w:r>
      <w:r w:rsidRPr="00B25878">
        <w:rPr>
          <w:noProof/>
          <w:lang w:eastAsia="en-CA"/>
        </w:rPr>
        <w:drawing>
          <wp:inline distT="0" distB="0" distL="0" distR="0" wp14:anchorId="05F7A678" wp14:editId="08BA0EC2">
            <wp:extent cx="112345" cy="134815"/>
            <wp:effectExtent l="0" t="0" r="254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45" cy="1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used / unused user define period filter.</w:t>
      </w:r>
    </w:p>
    <w:p w:rsidR="00A2759A" w:rsidRDefault="00A2759A" w:rsidP="00320496">
      <w:pPr>
        <w:divId w:val="1989239601"/>
      </w:pPr>
    </w:p>
    <w:p w:rsidR="005E0C41" w:rsidRDefault="005E0C41" w:rsidP="00320496">
      <w:pPr>
        <w:divId w:val="1989239601"/>
      </w:pPr>
      <w:r w:rsidRPr="00020952">
        <w:rPr>
          <w:b/>
          <w:bCs/>
        </w:rPr>
        <w:t xml:space="preserve">Begin </w:t>
      </w:r>
      <w:r w:rsidRPr="00020952">
        <w:rPr>
          <w:b/>
          <w:bCs/>
          <w:noProof/>
          <w:lang w:eastAsia="en-CA"/>
        </w:rPr>
        <w:drawing>
          <wp:inline distT="0" distB="0" distL="0" distR="0" wp14:anchorId="2F1F5392" wp14:editId="5FD5D43D">
            <wp:extent cx="719106" cy="115056"/>
            <wp:effectExtent l="0" t="0" r="508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038" cy="12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52">
        <w:rPr>
          <w:b/>
          <w:bCs/>
        </w:rPr>
        <w:t xml:space="preserve"> </w:t>
      </w:r>
      <w:proofErr w:type="gramStart"/>
      <w:r w:rsidRPr="00020952">
        <w:rPr>
          <w:bCs/>
        </w:rPr>
        <w:t>filed</w:t>
      </w:r>
      <w:r>
        <w:t>:</w:t>
      </w:r>
      <w:proofErr w:type="gramEnd"/>
      <w:r>
        <w:t xml:space="preserve"> used to select begin date for period filter.</w:t>
      </w:r>
    </w:p>
    <w:p w:rsidR="00A2759A" w:rsidRDefault="00A2759A" w:rsidP="00320496">
      <w:pPr>
        <w:divId w:val="1989239601"/>
      </w:pPr>
    </w:p>
    <w:p w:rsidR="005E0C41" w:rsidRDefault="005E0C41" w:rsidP="00320496">
      <w:pPr>
        <w:divId w:val="1989239601"/>
      </w:pPr>
      <w:r w:rsidRPr="00020952">
        <w:rPr>
          <w:b/>
          <w:bCs/>
        </w:rPr>
        <w:t xml:space="preserve">End </w:t>
      </w:r>
      <w:r w:rsidRPr="00020952">
        <w:rPr>
          <w:b/>
          <w:bCs/>
          <w:noProof/>
          <w:lang w:eastAsia="en-CA"/>
        </w:rPr>
        <w:drawing>
          <wp:inline distT="0" distB="0" distL="0" distR="0" wp14:anchorId="2F1F5392" wp14:editId="5FD5D43D">
            <wp:extent cx="690663" cy="109257"/>
            <wp:effectExtent l="0" t="0" r="0" b="508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nvoyer_vers_ShowMa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626" cy="14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0952">
        <w:rPr>
          <w:b/>
          <w:bCs/>
        </w:rPr>
        <w:t xml:space="preserve"> </w:t>
      </w:r>
      <w:proofErr w:type="gramStart"/>
      <w:r w:rsidRPr="00020952">
        <w:rPr>
          <w:bCs/>
        </w:rPr>
        <w:t>filed</w:t>
      </w:r>
      <w:r>
        <w:t>:</w:t>
      </w:r>
      <w:proofErr w:type="gramEnd"/>
      <w:r>
        <w:t xml:space="preserve"> used to select end date for period filter.</w:t>
      </w:r>
    </w:p>
    <w:p w:rsidR="00020952" w:rsidRPr="00320496" w:rsidRDefault="00020952" w:rsidP="00320496">
      <w:pPr>
        <w:divId w:val="1989239601"/>
      </w:pPr>
    </w:p>
    <w:p w:rsidR="00020952" w:rsidRDefault="00020952" w:rsidP="00020952">
      <w:pPr>
        <w:jc w:val="both"/>
        <w:divId w:val="1989239601"/>
      </w:pPr>
      <w:r>
        <w:rPr>
          <w:b/>
          <w:bCs/>
        </w:rPr>
        <w:t>Variables F</w:t>
      </w:r>
      <w:r w:rsidRPr="00524803">
        <w:rPr>
          <w:b/>
          <w:bCs/>
        </w:rPr>
        <w:t>ilter</w:t>
      </w:r>
      <w:r>
        <w:rPr>
          <w:b/>
          <w:bCs/>
        </w:rPr>
        <w:t xml:space="preserve"> </w:t>
      </w:r>
      <w:r w:rsidRPr="008870A4">
        <w:rPr>
          <w:bCs/>
        </w:rPr>
        <w:t>field</w:t>
      </w:r>
      <w:r>
        <w:rPr>
          <w:bCs/>
        </w:rPr>
        <w:t xml:space="preserve"> (browse </w:t>
      </w:r>
      <w:r>
        <w:t>button</w:t>
      </w:r>
      <w:r>
        <w:rPr>
          <w:bCs/>
        </w:rPr>
        <w:t xml:space="preserve"> </w:t>
      </w:r>
      <w:r>
        <w:rPr>
          <w:noProof/>
          <w:lang w:eastAsia="fr-CA"/>
        </w:rPr>
        <w:t>…</w:t>
      </w:r>
      <w:r>
        <w:t>)</w:t>
      </w:r>
      <w:r w:rsidRPr="00524803">
        <w:rPr>
          <w:b/>
          <w:bCs/>
        </w:rPr>
        <w:t>:</w:t>
      </w:r>
      <w:r w:rsidRPr="00524803">
        <w:t xml:space="preserve"> Select filter</w:t>
      </w:r>
      <w:r>
        <w:t>s</w:t>
      </w:r>
      <w:r w:rsidRPr="00524803">
        <w:t xml:space="preserve"> to apply to the </w:t>
      </w:r>
      <w:r w:rsidR="00AB1481">
        <w:t>w</w:t>
      </w:r>
      <w:r w:rsidR="008144B7">
        <w:t>eather data</w:t>
      </w:r>
      <w:r w:rsidRPr="00524803">
        <w:t xml:space="preserve">. </w:t>
      </w:r>
      <w:r w:rsidRPr="000D0626">
        <w:t>You can choose from several</w:t>
      </w:r>
      <w:r>
        <w:t xml:space="preserve"> Climatic variables.</w:t>
      </w:r>
    </w:p>
    <w:p w:rsidR="00A2759A" w:rsidRDefault="00A2759A" w:rsidP="005D091F">
      <w:pPr>
        <w:jc w:val="both"/>
        <w:divId w:val="1989239601"/>
      </w:pPr>
    </w:p>
    <w:p w:rsidR="00A2759A" w:rsidRDefault="00A2759A" w:rsidP="005D091F">
      <w:pPr>
        <w:jc w:val="both"/>
        <w:divId w:val="1989239601"/>
      </w:pPr>
      <w:r w:rsidRPr="00A2759A">
        <w:rPr>
          <w:b/>
        </w:rPr>
        <w:t>Temporal Type</w:t>
      </w:r>
      <w:r>
        <w:t xml:space="preserve"> field:</w:t>
      </w:r>
      <w:r w:rsidR="008144B7">
        <w:t xml:space="preserve"> used to select temporal type (annual, monthly or daily) of weather data to display</w:t>
      </w:r>
      <w:r w:rsidR="00381CF5">
        <w:t>.</w:t>
      </w:r>
      <w:r w:rsidR="008144B7">
        <w:t xml:space="preserve"> </w:t>
      </w:r>
    </w:p>
    <w:p w:rsidR="00A2759A" w:rsidRDefault="00A2759A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5D091F">
      <w:pPr>
        <w:jc w:val="both"/>
        <w:divId w:val="1989239601"/>
      </w:pPr>
    </w:p>
    <w:p w:rsidR="003A707C" w:rsidRDefault="003A707C" w:rsidP="003A707C">
      <w:pPr>
        <w:pStyle w:val="Titre3"/>
        <w:divId w:val="1989239601"/>
      </w:pPr>
      <w:bookmarkStart w:id="12" w:name="_Toc504046200"/>
      <w:r>
        <w:t>Graphics Window</w:t>
      </w:r>
      <w:bookmarkEnd w:id="12"/>
      <w:r>
        <w:t xml:space="preserve"> </w:t>
      </w:r>
    </w:p>
    <w:p w:rsidR="003A707C" w:rsidRPr="003A707C" w:rsidRDefault="003A707C" w:rsidP="003A707C">
      <w:pPr>
        <w:divId w:val="1989239601"/>
      </w:pPr>
    </w:p>
    <w:p w:rsidR="003A707C" w:rsidRDefault="007A7AE6" w:rsidP="003A707C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70016" behindDoc="1" locked="0" layoutInCell="1" allowOverlap="1" wp14:anchorId="140CF68A" wp14:editId="505AB63E">
            <wp:simplePos x="0" y="0"/>
            <wp:positionH relativeFrom="column">
              <wp:posOffset>3035281</wp:posOffset>
            </wp:positionH>
            <wp:positionV relativeFrom="paragraph">
              <wp:posOffset>35390</wp:posOffset>
            </wp:positionV>
            <wp:extent cx="3250565" cy="1764665"/>
            <wp:effectExtent l="0" t="0" r="6985" b="6985"/>
            <wp:wrapTight wrapText="bothSides">
              <wp:wrapPolygon edited="0">
                <wp:start x="0" y="0"/>
                <wp:lineTo x="0" y="21452"/>
                <wp:lineTo x="21520" y="21452"/>
                <wp:lineTo x="21520" y="0"/>
                <wp:lineTo x="0" y="0"/>
              </wp:wrapPolygon>
            </wp:wrapTight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07C" w:rsidRPr="00F879BD">
        <w:t xml:space="preserve">This </w:t>
      </w:r>
      <w:r w:rsidR="003A707C">
        <w:t>Graphics window, which</w:t>
      </w:r>
      <w:r w:rsidR="003A707C" w:rsidRPr="007C0E66">
        <w:t xml:space="preserve"> allows the user to view a graph of the station’s weather data (one graph for each type of weather data).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  <w:r>
        <w:t>Buttons in this dialog are as follows: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  <w:r>
        <w:t xml:space="preserve">Copy Graphics </w:t>
      </w:r>
      <w:r w:rsidRPr="00284413">
        <w:rPr>
          <w:noProof/>
          <w:lang w:eastAsia="en-CA"/>
        </w:rPr>
        <w:drawing>
          <wp:inline distT="0" distB="0" distL="0" distR="0" wp14:anchorId="430E4582" wp14:editId="158D7607">
            <wp:extent cx="133021" cy="113314"/>
            <wp:effectExtent l="0" t="0" r="635" b="127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21" cy="1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</w:t>
      </w:r>
      <w:r w:rsidRPr="002C4530">
        <w:t>Use to copy the graph</w:t>
      </w:r>
      <w:r>
        <w:t>ics</w:t>
      </w:r>
      <w:r w:rsidRPr="002C4530">
        <w:t xml:space="preserve"> </w:t>
      </w:r>
      <w:r>
        <w:t xml:space="preserve">in press-paper for uses it </w:t>
      </w:r>
      <w:r w:rsidRPr="002C4530">
        <w:t>later.</w:t>
      </w:r>
    </w:p>
    <w:p w:rsidR="003A707C" w:rsidRDefault="003A707C" w:rsidP="003A707C">
      <w:pPr>
        <w:jc w:val="both"/>
        <w:divId w:val="1989239601"/>
      </w:pPr>
    </w:p>
    <w:p w:rsidR="003A707C" w:rsidRPr="00524803" w:rsidRDefault="003A707C" w:rsidP="003A707C">
      <w:pPr>
        <w:jc w:val="both"/>
        <w:divId w:val="1989239601"/>
      </w:pPr>
      <w:r>
        <w:t xml:space="preserve">Save Graphics </w:t>
      </w:r>
      <w:r w:rsidRPr="00284413">
        <w:rPr>
          <w:noProof/>
          <w:lang w:eastAsia="en-CA"/>
        </w:rPr>
        <w:drawing>
          <wp:inline distT="0" distB="0" distL="0" distR="0" wp14:anchorId="6EF5B04C" wp14:editId="627957EE">
            <wp:extent cx="134215" cy="129741"/>
            <wp:effectExtent l="0" t="0" r="0" b="381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2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button: Use </w:t>
      </w:r>
      <w:r w:rsidRPr="002C4530">
        <w:t xml:space="preserve">to </w:t>
      </w:r>
      <w:r>
        <w:t>save</w:t>
      </w:r>
      <w:r w:rsidRPr="002C4530">
        <w:t xml:space="preserve"> the graphs of the station selected in </w:t>
      </w:r>
      <w:r>
        <w:t>the 'JPEG' images.</w:t>
      </w:r>
    </w:p>
    <w:p w:rsidR="003A707C" w:rsidRDefault="003A707C" w:rsidP="003A707C">
      <w:pPr>
        <w:jc w:val="both"/>
        <w:divId w:val="1989239601"/>
      </w:pPr>
    </w:p>
    <w:p w:rsidR="003A707C" w:rsidRDefault="007A7AE6" w:rsidP="003A707C">
      <w:pPr>
        <w:jc w:val="both"/>
        <w:divId w:val="1989239601"/>
      </w:pPr>
      <w:r>
        <w:rPr>
          <w:noProof/>
          <w:lang w:eastAsia="en-CA"/>
        </w:rPr>
        <w:drawing>
          <wp:anchor distT="0" distB="0" distL="114300" distR="114300" simplePos="0" relativeHeight="251671040" behindDoc="1" locked="0" layoutInCell="1" allowOverlap="1" wp14:anchorId="642F3D45" wp14:editId="034E6AEB">
            <wp:simplePos x="0" y="0"/>
            <wp:positionH relativeFrom="column">
              <wp:posOffset>3057421</wp:posOffset>
            </wp:positionH>
            <wp:positionV relativeFrom="paragraph">
              <wp:posOffset>41719</wp:posOffset>
            </wp:positionV>
            <wp:extent cx="3207034" cy="1938619"/>
            <wp:effectExtent l="0" t="0" r="0" b="5080"/>
            <wp:wrapTight wrapText="bothSides">
              <wp:wrapPolygon edited="0">
                <wp:start x="0" y="0"/>
                <wp:lineTo x="0" y="21444"/>
                <wp:lineTo x="21429" y="21444"/>
                <wp:lineTo x="21429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Normals_Station_Editor_dialo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34" cy="193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707C">
        <w:t xml:space="preserve">Define Graphics Options </w:t>
      </w:r>
      <w:r w:rsidR="003A707C" w:rsidRPr="00284413">
        <w:rPr>
          <w:noProof/>
          <w:lang w:eastAsia="en-CA"/>
        </w:rPr>
        <w:drawing>
          <wp:inline distT="0" distB="0" distL="0" distR="0" wp14:anchorId="72686D98" wp14:editId="2B415137">
            <wp:extent cx="134215" cy="125267"/>
            <wp:effectExtent l="0" t="0" r="0" b="825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Édit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15" cy="12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707C">
        <w:t xml:space="preserve"> button: Used to define </w:t>
      </w:r>
      <w:r w:rsidR="003A707C" w:rsidRPr="002C4530">
        <w:t>climatic</w:t>
      </w:r>
      <w:r w:rsidR="003A707C">
        <w:t xml:space="preserve"> variables</w:t>
      </w:r>
      <w:r w:rsidR="003A707C" w:rsidRPr="002C4530">
        <w:t xml:space="preserve"> and the various graphic options.</w:t>
      </w:r>
    </w:p>
    <w:p w:rsidR="003A707C" w:rsidRDefault="003A707C" w:rsidP="003A707C">
      <w:pPr>
        <w:jc w:val="both"/>
        <w:divId w:val="1989239601"/>
      </w:pPr>
    </w:p>
    <w:p w:rsidR="003A707C" w:rsidRDefault="003A707C" w:rsidP="003A707C">
      <w:pPr>
        <w:jc w:val="both"/>
        <w:divId w:val="1989239601"/>
      </w:pPr>
    </w:p>
    <w:p w:rsidR="003A707C" w:rsidRPr="00E45BF0" w:rsidRDefault="003A707C" w:rsidP="005D091F">
      <w:pPr>
        <w:jc w:val="both"/>
        <w:divId w:val="1989239601"/>
      </w:pPr>
    </w:p>
    <w:p w:rsidR="007567CA" w:rsidRDefault="00861533" w:rsidP="00D062BE">
      <w:pPr>
        <w:pStyle w:val="Titre2"/>
        <w:divId w:val="1989239601"/>
      </w:pPr>
      <w:r>
        <w:br w:type="page"/>
      </w:r>
      <w:bookmarkStart w:id="13" w:name="_Toc504046201"/>
      <w:r w:rsidR="001F72EB">
        <w:lastRenderedPageBreak/>
        <w:t>Hourly</w:t>
      </w:r>
      <w:bookmarkEnd w:id="13"/>
      <w:r w:rsidR="00085756">
        <w:t xml:space="preserve"> Data</w:t>
      </w:r>
    </w:p>
    <w:p w:rsidR="00861533" w:rsidRDefault="00861533" w:rsidP="00861533">
      <w:pPr>
        <w:divId w:val="1989239601"/>
      </w:pPr>
    </w:p>
    <w:p w:rsidR="007567CA" w:rsidRPr="00861533" w:rsidRDefault="007567CA" w:rsidP="00861533">
      <w:pPr>
        <w:divId w:val="1989239601"/>
      </w:pPr>
    </w:p>
    <w:p w:rsidR="00771848" w:rsidRDefault="00771848" w:rsidP="00085756">
      <w:pPr>
        <w:jc w:val="both"/>
        <w:divId w:val="919874452"/>
      </w:pPr>
      <w:r>
        <w:t xml:space="preserve">Hourly </w:t>
      </w:r>
      <w:r w:rsidR="00085756">
        <w:t xml:space="preserve">data file have exactly the same structure as the daily data file but have an extra Hour column. </w:t>
      </w:r>
    </w:p>
    <w:p w:rsidR="000E3F14" w:rsidRDefault="000E3F14" w:rsidP="00771848">
      <w:pPr>
        <w:jc w:val="both"/>
        <w:divId w:val="919874452"/>
      </w:pPr>
    </w:p>
    <w:p w:rsidR="00771848" w:rsidRDefault="000E3F14" w:rsidP="0071274E">
      <w:pPr>
        <w:jc w:val="both"/>
        <w:divId w:val="919874452"/>
      </w:pPr>
      <w:r>
        <w:rPr>
          <w:noProof/>
          <w:snapToGrid/>
          <w:lang w:eastAsia="en-CA"/>
        </w:rPr>
        <w:drawing>
          <wp:inline distT="0" distB="0" distL="0" distR="0" wp14:anchorId="6D431EF7" wp14:editId="4307E85C">
            <wp:extent cx="5971540" cy="3275965"/>
            <wp:effectExtent l="0" t="0" r="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58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F14" w:rsidRDefault="000E3F14" w:rsidP="0071274E">
      <w:pPr>
        <w:jc w:val="both"/>
        <w:divId w:val="919874452"/>
      </w:pPr>
    </w:p>
    <w:p w:rsidR="000E3F14" w:rsidRDefault="000E3F14" w:rsidP="0071274E">
      <w:pPr>
        <w:jc w:val="both"/>
        <w:divId w:val="919874452"/>
      </w:pPr>
      <w:r>
        <w:t xml:space="preserve">The Hourly Editor application is similar to Daily Editor </w:t>
      </w:r>
      <w:r w:rsidR="00085756">
        <w:t>application</w:t>
      </w:r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</w:p>
    <w:p w:rsidR="00D062BE" w:rsidRDefault="00D062BE" w:rsidP="00D062BE">
      <w:pPr>
        <w:pStyle w:val="Titre2"/>
        <w:divId w:val="919874452"/>
      </w:pPr>
      <w:r>
        <w:t>Example</w:t>
      </w:r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</w:p>
    <w:p w:rsidR="00D062BE" w:rsidRDefault="00D062BE" w:rsidP="0071274E">
      <w:pPr>
        <w:jc w:val="both"/>
        <w:divId w:val="919874452"/>
      </w:pPr>
      <w:r>
        <w:t>Many example can be find here:</w:t>
      </w:r>
    </w:p>
    <w:p w:rsidR="00D062BE" w:rsidRDefault="00D062BE" w:rsidP="0071274E">
      <w:pPr>
        <w:jc w:val="both"/>
        <w:divId w:val="919874452"/>
      </w:pPr>
      <w:bookmarkStart w:id="14" w:name="_GoBack"/>
      <w:bookmarkEnd w:id="14"/>
    </w:p>
    <w:p w:rsidR="00D062BE" w:rsidRDefault="00D062BE" w:rsidP="0071274E">
      <w:pPr>
        <w:jc w:val="both"/>
        <w:divId w:val="919874452"/>
      </w:pPr>
      <w:r w:rsidRPr="00D062BE">
        <w:t>ftp://ftp.cfl.scf.rncan.gc.ca/regniere/Data11/Weather/Daily/</w:t>
      </w:r>
    </w:p>
    <w:p w:rsidR="00D062BE" w:rsidRDefault="00D062BE" w:rsidP="0071274E">
      <w:pPr>
        <w:jc w:val="both"/>
        <w:divId w:val="919874452"/>
      </w:pPr>
      <w:r w:rsidRPr="00D062BE">
        <w:t>ftp://ftp.cfl.scf.rncan.gc.ca/regniere/Data11/Weather/Hourly/</w:t>
      </w:r>
    </w:p>
    <w:bookmarkEnd w:id="5"/>
    <w:p w:rsidR="004D5282" w:rsidRPr="00524803" w:rsidRDefault="004D5282" w:rsidP="00861533">
      <w:pPr>
        <w:divId w:val="1483933091"/>
      </w:pPr>
    </w:p>
    <w:sectPr w:rsidR="004D5282" w:rsidRPr="00524803" w:rsidSect="0064733B">
      <w:headerReference w:type="default" r:id="rId48"/>
      <w:type w:val="oddPage"/>
      <w:pgSz w:w="12240" w:h="15840"/>
      <w:pgMar w:top="1418" w:right="1418" w:bottom="1418" w:left="1418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3932" w:rsidRDefault="00B03932">
      <w:r>
        <w:separator/>
      </w:r>
    </w:p>
  </w:endnote>
  <w:endnote w:type="continuationSeparator" w:id="0">
    <w:p w:rsidR="00B03932" w:rsidRDefault="00B03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Pieddepage"/>
    </w:pPr>
    <w:r>
      <w:fldChar w:fldCharType="begin"/>
    </w:r>
    <w:r>
      <w:instrText xml:space="preserve"> PAGE  \* MERGEFORMAT </w:instrText>
    </w:r>
    <w:r>
      <w:fldChar w:fldCharType="separate"/>
    </w:r>
    <w:r w:rsidR="00D062BE">
      <w:rPr>
        <w:noProof/>
      </w:rPr>
      <w:t>10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Pieddepage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D062BE">
      <w:rPr>
        <w:noProof/>
      </w:rPr>
      <w:t>11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F5F61" w:rsidRDefault="0075432D" w:rsidP="007F5F61">
    <w:pPr>
      <w:pStyle w:val="Pieddepag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3932" w:rsidRDefault="00B03932">
      <w:r>
        <w:separator/>
      </w:r>
    </w:p>
  </w:footnote>
  <w:footnote w:type="continuationSeparator" w:id="0">
    <w:p w:rsidR="00B03932" w:rsidRDefault="00B03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7B0A8C" w:rsidRDefault="007B0A8C" w:rsidP="0064733B">
    <w:pPr>
      <w:pStyle w:val="En-tte"/>
    </w:pPr>
    <w:r w:rsidRPr="007B0A8C">
      <w:t>Daily</w:t>
    </w:r>
    <w:r w:rsidR="00087FC6">
      <w:t>/Hourly</w:t>
    </w:r>
    <w:r w:rsidRPr="007B0A8C">
      <w:t xml:space="preserve"> data and daily</w:t>
    </w:r>
    <w:r w:rsidR="00087FC6">
      <w:t>/hourly</w:t>
    </w:r>
    <w:r w:rsidRPr="007B0A8C">
      <w:t xml:space="preserve"> editor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>
    <w:pPr>
      <w:pStyle w:val="En-tte"/>
      <w:jc w:val="right"/>
    </w:pPr>
    <w:r>
      <w:t>Table Of Contents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432D" w:rsidRPr="0064733B" w:rsidRDefault="0075432D" w:rsidP="0064733B">
    <w:pPr>
      <w:pStyle w:val="En-tte"/>
      <w:jc w:val="right"/>
    </w:pPr>
    <w:r>
      <w:t>Tutorial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98" type="#_x0000_t75" style="width:19.35pt;height:17.2pt" o:bullet="t">
        <v:imagedata r:id="rId1" o:title=""/>
      </v:shape>
    </w:pict>
  </w:numPicBullet>
  <w:numPicBullet w:numPicBulletId="1">
    <w:pict>
      <v:shape id="_x0000_i1499" type="#_x0000_t75" style="width:47.3pt;height:15.6pt" o:bullet="t">
        <v:imagedata r:id="rId2" o:title=""/>
      </v:shape>
    </w:pict>
  </w:numPicBullet>
  <w:numPicBullet w:numPicBulletId="2">
    <w:pict>
      <v:shape id="_x0000_i1500" type="#_x0000_t75" style="width:47.3pt;height:15.6pt" o:bullet="t">
        <v:imagedata r:id="rId3" o:title=""/>
      </v:shape>
    </w:pict>
  </w:numPicBullet>
  <w:numPicBullet w:numPicBulletId="3">
    <w:pict>
      <v:shape id="_x0000_i1501" type="#_x0000_t75" style="width:17.2pt;height:15.05pt" o:bullet="t">
        <v:imagedata r:id="rId4" o:title=""/>
      </v:shape>
    </w:pict>
  </w:numPicBullet>
  <w:numPicBullet w:numPicBulletId="4">
    <w:pict>
      <v:shape id="_x0000_i1502" type="#_x0000_t75" style="width:16.65pt;height:16.65pt" o:bullet="t">
        <v:imagedata r:id="rId5" o:title=""/>
      </v:shape>
    </w:pict>
  </w:numPicBullet>
  <w:numPicBullet w:numPicBulletId="5">
    <w:pict>
      <v:shape id="_x0000_i1503" type="#_x0000_t75" style="width:15.05pt;height:14.5pt" o:bullet="t">
        <v:imagedata r:id="rId6" o:title=""/>
      </v:shape>
    </w:pict>
  </w:numPicBullet>
  <w:numPicBullet w:numPicBulletId="6">
    <w:pict>
      <v:shape id="_x0000_i1504" type="#_x0000_t75" style="width:14.5pt;height:14.5pt" o:bullet="t">
        <v:imagedata r:id="rId7" o:title=""/>
      </v:shape>
    </w:pict>
  </w:numPicBullet>
  <w:numPicBullet w:numPicBulletId="7">
    <w:pict>
      <v:shape id="_x0000_i1505" type="#_x0000_t75" style="width:16.65pt;height:16.65pt" o:bullet="t">
        <v:imagedata r:id="rId8" o:title=""/>
      </v:shape>
    </w:pict>
  </w:numPicBullet>
  <w:numPicBullet w:numPicBulletId="8">
    <w:pict>
      <v:shape id="_x0000_i1506" type="#_x0000_t75" style="width:17.2pt;height:16.65pt" o:bullet="t">
        <v:imagedata r:id="rId9" o:title=""/>
      </v:shape>
    </w:pict>
  </w:numPicBullet>
  <w:numPicBullet w:numPicBulletId="9">
    <w:pict>
      <v:shape id="_x0000_i1507" type="#_x0000_t75" style="width:18.25pt;height:16.65pt" o:bullet="t">
        <v:imagedata r:id="rId10" o:title="Vers_chiffrier"/>
      </v:shape>
    </w:pict>
  </w:numPicBullet>
  <w:abstractNum w:abstractNumId="0" w15:restartNumberingAfterBreak="0">
    <w:nsid w:val="0593191A"/>
    <w:multiLevelType w:val="multilevel"/>
    <w:tmpl w:val="0C3E0A06"/>
    <w:lvl w:ilvl="0">
      <w:start w:val="1"/>
      <w:numFmt w:val="decimal"/>
      <w:pStyle w:val="Titre1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1512"/>
        </w:tabs>
        <w:ind w:left="1512" w:hanging="432"/>
      </w:pPr>
      <w:rPr>
        <w:rFonts w:hint="default"/>
      </w:rPr>
    </w:lvl>
    <w:lvl w:ilvl="2">
      <w:start w:val="1"/>
      <w:numFmt w:val="decimal"/>
      <w:pStyle w:val="Titre3"/>
      <w:lvlText w:val="%1.%2.%3."/>
      <w:lvlJc w:val="left"/>
      <w:pPr>
        <w:tabs>
          <w:tab w:val="num" w:pos="2160"/>
        </w:tabs>
        <w:ind w:left="1944" w:hanging="504"/>
      </w:pPr>
      <w:rPr>
        <w:rFonts w:hint="default"/>
      </w:rPr>
    </w:lvl>
    <w:lvl w:ilvl="3">
      <w:start w:val="1"/>
      <w:numFmt w:val="decimal"/>
      <w:pStyle w:val="Titre4"/>
      <w:lvlText w:val="%1.%2.%3.%4."/>
      <w:lvlJc w:val="left"/>
      <w:pPr>
        <w:tabs>
          <w:tab w:val="num" w:pos="2520"/>
        </w:tabs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5040" w:hanging="1440"/>
      </w:pPr>
      <w:rPr>
        <w:rFonts w:hint="default"/>
      </w:rPr>
    </w:lvl>
  </w:abstractNum>
  <w:abstractNum w:abstractNumId="1" w15:restartNumberingAfterBreak="0">
    <w:nsid w:val="0AF337A2"/>
    <w:multiLevelType w:val="multilevel"/>
    <w:tmpl w:val="EF54F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B94766"/>
    <w:multiLevelType w:val="singleLevel"/>
    <w:tmpl w:val="6306671E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14CB5263"/>
    <w:multiLevelType w:val="hybridMultilevel"/>
    <w:tmpl w:val="F29E29A8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CD35C4"/>
    <w:multiLevelType w:val="multilevel"/>
    <w:tmpl w:val="228E277C"/>
    <w:lvl w:ilvl="0">
      <w:start w:val="1"/>
      <w:numFmt w:val="decimal"/>
      <w:pStyle w:val="Titre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5" w15:restartNumberingAfterBreak="0">
    <w:nsid w:val="399D74EB"/>
    <w:multiLevelType w:val="singleLevel"/>
    <w:tmpl w:val="BCFEF096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3B1D1920"/>
    <w:multiLevelType w:val="multilevel"/>
    <w:tmpl w:val="07CC9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C53794"/>
    <w:multiLevelType w:val="multilevel"/>
    <w:tmpl w:val="BCE42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3F3D6E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0C59EB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2C27BD2"/>
    <w:multiLevelType w:val="multilevel"/>
    <w:tmpl w:val="EA66C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7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8"/>
  </w:num>
  <w:num w:numId="12">
    <w:abstractNumId w:val="9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evenAndOddHeaders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A8F"/>
    <w:rsid w:val="00001081"/>
    <w:rsid w:val="00002B7D"/>
    <w:rsid w:val="000037F5"/>
    <w:rsid w:val="00005795"/>
    <w:rsid w:val="00006686"/>
    <w:rsid w:val="00007C89"/>
    <w:rsid w:val="000114F1"/>
    <w:rsid w:val="0001306B"/>
    <w:rsid w:val="00013667"/>
    <w:rsid w:val="00014112"/>
    <w:rsid w:val="00015170"/>
    <w:rsid w:val="00017599"/>
    <w:rsid w:val="00017839"/>
    <w:rsid w:val="00020952"/>
    <w:rsid w:val="000211C4"/>
    <w:rsid w:val="000217A4"/>
    <w:rsid w:val="000230A6"/>
    <w:rsid w:val="00023202"/>
    <w:rsid w:val="00024EE7"/>
    <w:rsid w:val="0002558F"/>
    <w:rsid w:val="000265BE"/>
    <w:rsid w:val="00026938"/>
    <w:rsid w:val="000270B3"/>
    <w:rsid w:val="00027C8B"/>
    <w:rsid w:val="00030EC2"/>
    <w:rsid w:val="000323A7"/>
    <w:rsid w:val="0003669B"/>
    <w:rsid w:val="0003735C"/>
    <w:rsid w:val="0004055D"/>
    <w:rsid w:val="000408D3"/>
    <w:rsid w:val="0004090D"/>
    <w:rsid w:val="00041F67"/>
    <w:rsid w:val="00044204"/>
    <w:rsid w:val="00047DF6"/>
    <w:rsid w:val="00047E1A"/>
    <w:rsid w:val="000508ED"/>
    <w:rsid w:val="00054848"/>
    <w:rsid w:val="00055D3D"/>
    <w:rsid w:val="000569CA"/>
    <w:rsid w:val="000571F9"/>
    <w:rsid w:val="00057549"/>
    <w:rsid w:val="00064EDE"/>
    <w:rsid w:val="0006568A"/>
    <w:rsid w:val="00065E2C"/>
    <w:rsid w:val="00066314"/>
    <w:rsid w:val="00067094"/>
    <w:rsid w:val="00070239"/>
    <w:rsid w:val="0007188A"/>
    <w:rsid w:val="0007331B"/>
    <w:rsid w:val="00074A22"/>
    <w:rsid w:val="000754B9"/>
    <w:rsid w:val="0007581F"/>
    <w:rsid w:val="00075C62"/>
    <w:rsid w:val="000764AD"/>
    <w:rsid w:val="000826DC"/>
    <w:rsid w:val="00083023"/>
    <w:rsid w:val="0008318B"/>
    <w:rsid w:val="000853DD"/>
    <w:rsid w:val="000855A6"/>
    <w:rsid w:val="00085756"/>
    <w:rsid w:val="00086147"/>
    <w:rsid w:val="000875DE"/>
    <w:rsid w:val="00087FC6"/>
    <w:rsid w:val="00090301"/>
    <w:rsid w:val="000914DD"/>
    <w:rsid w:val="00091A37"/>
    <w:rsid w:val="00092A12"/>
    <w:rsid w:val="0009611A"/>
    <w:rsid w:val="0009758B"/>
    <w:rsid w:val="000A1D49"/>
    <w:rsid w:val="000A26DA"/>
    <w:rsid w:val="000A284F"/>
    <w:rsid w:val="000A5AB9"/>
    <w:rsid w:val="000B159C"/>
    <w:rsid w:val="000B22BF"/>
    <w:rsid w:val="000B3066"/>
    <w:rsid w:val="000B4D7D"/>
    <w:rsid w:val="000B5C71"/>
    <w:rsid w:val="000B60B0"/>
    <w:rsid w:val="000B69D2"/>
    <w:rsid w:val="000B7582"/>
    <w:rsid w:val="000C1CEB"/>
    <w:rsid w:val="000C2677"/>
    <w:rsid w:val="000C2FD7"/>
    <w:rsid w:val="000C30FE"/>
    <w:rsid w:val="000D246B"/>
    <w:rsid w:val="000D284A"/>
    <w:rsid w:val="000D4A26"/>
    <w:rsid w:val="000D500F"/>
    <w:rsid w:val="000D68F9"/>
    <w:rsid w:val="000D780B"/>
    <w:rsid w:val="000D7A49"/>
    <w:rsid w:val="000E10CB"/>
    <w:rsid w:val="000E35A4"/>
    <w:rsid w:val="000E3F14"/>
    <w:rsid w:val="000E403C"/>
    <w:rsid w:val="000E62A4"/>
    <w:rsid w:val="000E67B1"/>
    <w:rsid w:val="000F45BC"/>
    <w:rsid w:val="000F49FC"/>
    <w:rsid w:val="000F57DC"/>
    <w:rsid w:val="000F7570"/>
    <w:rsid w:val="001001D3"/>
    <w:rsid w:val="001008CC"/>
    <w:rsid w:val="001022B9"/>
    <w:rsid w:val="0010649C"/>
    <w:rsid w:val="00106975"/>
    <w:rsid w:val="0011026A"/>
    <w:rsid w:val="001104D9"/>
    <w:rsid w:val="001118DC"/>
    <w:rsid w:val="0011364E"/>
    <w:rsid w:val="00113B99"/>
    <w:rsid w:val="0011404F"/>
    <w:rsid w:val="001146F0"/>
    <w:rsid w:val="001208A8"/>
    <w:rsid w:val="00123C29"/>
    <w:rsid w:val="00126331"/>
    <w:rsid w:val="001304D7"/>
    <w:rsid w:val="00130B3B"/>
    <w:rsid w:val="001330F2"/>
    <w:rsid w:val="00133D17"/>
    <w:rsid w:val="00135AA9"/>
    <w:rsid w:val="00135D72"/>
    <w:rsid w:val="001364C2"/>
    <w:rsid w:val="00137F42"/>
    <w:rsid w:val="001511D0"/>
    <w:rsid w:val="00152AB7"/>
    <w:rsid w:val="001537FA"/>
    <w:rsid w:val="00153913"/>
    <w:rsid w:val="00155145"/>
    <w:rsid w:val="001551DB"/>
    <w:rsid w:val="00157401"/>
    <w:rsid w:val="00157413"/>
    <w:rsid w:val="00160087"/>
    <w:rsid w:val="001600C7"/>
    <w:rsid w:val="00161606"/>
    <w:rsid w:val="00161747"/>
    <w:rsid w:val="0016320F"/>
    <w:rsid w:val="0016348D"/>
    <w:rsid w:val="00163B8F"/>
    <w:rsid w:val="0016614C"/>
    <w:rsid w:val="001663B9"/>
    <w:rsid w:val="00167BDE"/>
    <w:rsid w:val="00170B83"/>
    <w:rsid w:val="0017194C"/>
    <w:rsid w:val="0017252D"/>
    <w:rsid w:val="00172F85"/>
    <w:rsid w:val="00174DD8"/>
    <w:rsid w:val="00176A11"/>
    <w:rsid w:val="001772C0"/>
    <w:rsid w:val="001814E3"/>
    <w:rsid w:val="0018188A"/>
    <w:rsid w:val="00181E3A"/>
    <w:rsid w:val="0018279B"/>
    <w:rsid w:val="00184659"/>
    <w:rsid w:val="001870D4"/>
    <w:rsid w:val="00190583"/>
    <w:rsid w:val="00190E29"/>
    <w:rsid w:val="00192CF5"/>
    <w:rsid w:val="001932A2"/>
    <w:rsid w:val="001935A4"/>
    <w:rsid w:val="001967BD"/>
    <w:rsid w:val="001968A7"/>
    <w:rsid w:val="001969DD"/>
    <w:rsid w:val="00196BFD"/>
    <w:rsid w:val="00197644"/>
    <w:rsid w:val="001A024A"/>
    <w:rsid w:val="001A02B5"/>
    <w:rsid w:val="001A133B"/>
    <w:rsid w:val="001A295A"/>
    <w:rsid w:val="001A29DA"/>
    <w:rsid w:val="001A2E1C"/>
    <w:rsid w:val="001A6025"/>
    <w:rsid w:val="001B051B"/>
    <w:rsid w:val="001B09F7"/>
    <w:rsid w:val="001B39D4"/>
    <w:rsid w:val="001B4D37"/>
    <w:rsid w:val="001B61CA"/>
    <w:rsid w:val="001B63D5"/>
    <w:rsid w:val="001C0359"/>
    <w:rsid w:val="001C1387"/>
    <w:rsid w:val="001C1E35"/>
    <w:rsid w:val="001C1E73"/>
    <w:rsid w:val="001C2271"/>
    <w:rsid w:val="001C5FC5"/>
    <w:rsid w:val="001C6484"/>
    <w:rsid w:val="001C6F16"/>
    <w:rsid w:val="001D0720"/>
    <w:rsid w:val="001D08A8"/>
    <w:rsid w:val="001D0AA1"/>
    <w:rsid w:val="001D1251"/>
    <w:rsid w:val="001D2B85"/>
    <w:rsid w:val="001D7033"/>
    <w:rsid w:val="001D7198"/>
    <w:rsid w:val="001E1A7F"/>
    <w:rsid w:val="001E1CE9"/>
    <w:rsid w:val="001E75AF"/>
    <w:rsid w:val="001E7A7F"/>
    <w:rsid w:val="001E7BB4"/>
    <w:rsid w:val="001F13F6"/>
    <w:rsid w:val="001F1EBB"/>
    <w:rsid w:val="001F2244"/>
    <w:rsid w:val="001F24A1"/>
    <w:rsid w:val="001F26B5"/>
    <w:rsid w:val="001F2A79"/>
    <w:rsid w:val="001F319D"/>
    <w:rsid w:val="001F33AD"/>
    <w:rsid w:val="001F5C72"/>
    <w:rsid w:val="001F62F5"/>
    <w:rsid w:val="001F6643"/>
    <w:rsid w:val="001F72EB"/>
    <w:rsid w:val="001F7BF9"/>
    <w:rsid w:val="001F7C2F"/>
    <w:rsid w:val="001F7EDF"/>
    <w:rsid w:val="00202A00"/>
    <w:rsid w:val="00204217"/>
    <w:rsid w:val="0020596B"/>
    <w:rsid w:val="00210277"/>
    <w:rsid w:val="00210ABB"/>
    <w:rsid w:val="00212120"/>
    <w:rsid w:val="00213548"/>
    <w:rsid w:val="00213826"/>
    <w:rsid w:val="00214F5B"/>
    <w:rsid w:val="00215BB0"/>
    <w:rsid w:val="00215EFA"/>
    <w:rsid w:val="0022079A"/>
    <w:rsid w:val="00222376"/>
    <w:rsid w:val="00225BD9"/>
    <w:rsid w:val="00231820"/>
    <w:rsid w:val="00231901"/>
    <w:rsid w:val="00231970"/>
    <w:rsid w:val="00231A1C"/>
    <w:rsid w:val="002325D7"/>
    <w:rsid w:val="00232B02"/>
    <w:rsid w:val="0023324A"/>
    <w:rsid w:val="0023337F"/>
    <w:rsid w:val="0023642C"/>
    <w:rsid w:val="00237872"/>
    <w:rsid w:val="00240849"/>
    <w:rsid w:val="00242064"/>
    <w:rsid w:val="0024289D"/>
    <w:rsid w:val="00243C73"/>
    <w:rsid w:val="002454C5"/>
    <w:rsid w:val="00245E5D"/>
    <w:rsid w:val="00246DA7"/>
    <w:rsid w:val="00250447"/>
    <w:rsid w:val="00251003"/>
    <w:rsid w:val="00251785"/>
    <w:rsid w:val="00253B97"/>
    <w:rsid w:val="002551CE"/>
    <w:rsid w:val="00255683"/>
    <w:rsid w:val="00256CE7"/>
    <w:rsid w:val="002574BF"/>
    <w:rsid w:val="00264AD8"/>
    <w:rsid w:val="00265EDB"/>
    <w:rsid w:val="00270B9E"/>
    <w:rsid w:val="002719F8"/>
    <w:rsid w:val="00271CEB"/>
    <w:rsid w:val="00271F69"/>
    <w:rsid w:val="00272AD9"/>
    <w:rsid w:val="00272F82"/>
    <w:rsid w:val="002731C7"/>
    <w:rsid w:val="00275128"/>
    <w:rsid w:val="0027538A"/>
    <w:rsid w:val="00276B81"/>
    <w:rsid w:val="00276F2A"/>
    <w:rsid w:val="00280E28"/>
    <w:rsid w:val="0028171E"/>
    <w:rsid w:val="00282E3A"/>
    <w:rsid w:val="00287647"/>
    <w:rsid w:val="002936E5"/>
    <w:rsid w:val="00293B08"/>
    <w:rsid w:val="0029606F"/>
    <w:rsid w:val="002969F2"/>
    <w:rsid w:val="0029741C"/>
    <w:rsid w:val="00297C23"/>
    <w:rsid w:val="002A0C85"/>
    <w:rsid w:val="002A28DD"/>
    <w:rsid w:val="002A3225"/>
    <w:rsid w:val="002A3C13"/>
    <w:rsid w:val="002B1AC9"/>
    <w:rsid w:val="002B1BF1"/>
    <w:rsid w:val="002B1DD8"/>
    <w:rsid w:val="002B3AC6"/>
    <w:rsid w:val="002B4314"/>
    <w:rsid w:val="002B55AB"/>
    <w:rsid w:val="002B5B0F"/>
    <w:rsid w:val="002B6EFC"/>
    <w:rsid w:val="002B7F08"/>
    <w:rsid w:val="002C165D"/>
    <w:rsid w:val="002C3139"/>
    <w:rsid w:val="002C31F3"/>
    <w:rsid w:val="002C3609"/>
    <w:rsid w:val="002C3E7D"/>
    <w:rsid w:val="002C463C"/>
    <w:rsid w:val="002C5050"/>
    <w:rsid w:val="002C6998"/>
    <w:rsid w:val="002C6BDB"/>
    <w:rsid w:val="002D1DFE"/>
    <w:rsid w:val="002D2478"/>
    <w:rsid w:val="002D4F08"/>
    <w:rsid w:val="002D643F"/>
    <w:rsid w:val="002D7C13"/>
    <w:rsid w:val="002E0F87"/>
    <w:rsid w:val="002E35FF"/>
    <w:rsid w:val="002E369D"/>
    <w:rsid w:val="002E3921"/>
    <w:rsid w:val="002E5BDA"/>
    <w:rsid w:val="002E72C6"/>
    <w:rsid w:val="002E7B3F"/>
    <w:rsid w:val="002F0384"/>
    <w:rsid w:val="002F0871"/>
    <w:rsid w:val="002F11AD"/>
    <w:rsid w:val="002F1D00"/>
    <w:rsid w:val="002F1EA1"/>
    <w:rsid w:val="002F2AC6"/>
    <w:rsid w:val="002F5095"/>
    <w:rsid w:val="002F65A5"/>
    <w:rsid w:val="002F6820"/>
    <w:rsid w:val="002F7593"/>
    <w:rsid w:val="003001D3"/>
    <w:rsid w:val="00300F68"/>
    <w:rsid w:val="00302AF6"/>
    <w:rsid w:val="00306B34"/>
    <w:rsid w:val="00313CAE"/>
    <w:rsid w:val="0031489F"/>
    <w:rsid w:val="00314CF3"/>
    <w:rsid w:val="00316539"/>
    <w:rsid w:val="00317554"/>
    <w:rsid w:val="003175DA"/>
    <w:rsid w:val="00317CD8"/>
    <w:rsid w:val="00320496"/>
    <w:rsid w:val="003207F1"/>
    <w:rsid w:val="0032142B"/>
    <w:rsid w:val="003224D7"/>
    <w:rsid w:val="00322CFF"/>
    <w:rsid w:val="003246AC"/>
    <w:rsid w:val="00326EFC"/>
    <w:rsid w:val="00330123"/>
    <w:rsid w:val="003303F7"/>
    <w:rsid w:val="00331076"/>
    <w:rsid w:val="0033149C"/>
    <w:rsid w:val="00331CB7"/>
    <w:rsid w:val="003323BD"/>
    <w:rsid w:val="00335EFC"/>
    <w:rsid w:val="00336575"/>
    <w:rsid w:val="00336789"/>
    <w:rsid w:val="0034090C"/>
    <w:rsid w:val="00340AA5"/>
    <w:rsid w:val="00345E61"/>
    <w:rsid w:val="0035056A"/>
    <w:rsid w:val="00351AC3"/>
    <w:rsid w:val="00352C38"/>
    <w:rsid w:val="00352EFD"/>
    <w:rsid w:val="003543E5"/>
    <w:rsid w:val="00355127"/>
    <w:rsid w:val="00355329"/>
    <w:rsid w:val="00356B95"/>
    <w:rsid w:val="00363D09"/>
    <w:rsid w:val="003646E2"/>
    <w:rsid w:val="003649D7"/>
    <w:rsid w:val="00364D37"/>
    <w:rsid w:val="003653D4"/>
    <w:rsid w:val="00365474"/>
    <w:rsid w:val="00366531"/>
    <w:rsid w:val="00366C89"/>
    <w:rsid w:val="00367426"/>
    <w:rsid w:val="003674ED"/>
    <w:rsid w:val="00367C4A"/>
    <w:rsid w:val="00371370"/>
    <w:rsid w:val="003716A6"/>
    <w:rsid w:val="00371CDC"/>
    <w:rsid w:val="00371D6D"/>
    <w:rsid w:val="00374759"/>
    <w:rsid w:val="003752F6"/>
    <w:rsid w:val="00375906"/>
    <w:rsid w:val="00376145"/>
    <w:rsid w:val="00376A26"/>
    <w:rsid w:val="00381CF5"/>
    <w:rsid w:val="003837A4"/>
    <w:rsid w:val="0038409E"/>
    <w:rsid w:val="00386532"/>
    <w:rsid w:val="0038740E"/>
    <w:rsid w:val="0039094A"/>
    <w:rsid w:val="00391847"/>
    <w:rsid w:val="00392E09"/>
    <w:rsid w:val="00392F2C"/>
    <w:rsid w:val="00395A64"/>
    <w:rsid w:val="0039629D"/>
    <w:rsid w:val="003973D2"/>
    <w:rsid w:val="00397C58"/>
    <w:rsid w:val="003A1616"/>
    <w:rsid w:val="003A2715"/>
    <w:rsid w:val="003A3946"/>
    <w:rsid w:val="003A3992"/>
    <w:rsid w:val="003A707C"/>
    <w:rsid w:val="003B07E6"/>
    <w:rsid w:val="003B0A46"/>
    <w:rsid w:val="003B1332"/>
    <w:rsid w:val="003B1E0A"/>
    <w:rsid w:val="003B3216"/>
    <w:rsid w:val="003B3391"/>
    <w:rsid w:val="003B3B56"/>
    <w:rsid w:val="003B4EE8"/>
    <w:rsid w:val="003B5351"/>
    <w:rsid w:val="003B5BA8"/>
    <w:rsid w:val="003B655C"/>
    <w:rsid w:val="003B6AB2"/>
    <w:rsid w:val="003B6B17"/>
    <w:rsid w:val="003C0645"/>
    <w:rsid w:val="003C0D6A"/>
    <w:rsid w:val="003C1021"/>
    <w:rsid w:val="003C121C"/>
    <w:rsid w:val="003C2103"/>
    <w:rsid w:val="003C2799"/>
    <w:rsid w:val="003C29A8"/>
    <w:rsid w:val="003C35AD"/>
    <w:rsid w:val="003C42F6"/>
    <w:rsid w:val="003C4E84"/>
    <w:rsid w:val="003C65B8"/>
    <w:rsid w:val="003D1A35"/>
    <w:rsid w:val="003D2389"/>
    <w:rsid w:val="003D4274"/>
    <w:rsid w:val="003D45EB"/>
    <w:rsid w:val="003D5EE5"/>
    <w:rsid w:val="003D615C"/>
    <w:rsid w:val="003E268D"/>
    <w:rsid w:val="003E2EB0"/>
    <w:rsid w:val="003E3AC5"/>
    <w:rsid w:val="003E4F36"/>
    <w:rsid w:val="003F20F2"/>
    <w:rsid w:val="003F5D98"/>
    <w:rsid w:val="003F614D"/>
    <w:rsid w:val="003F787C"/>
    <w:rsid w:val="0040161B"/>
    <w:rsid w:val="004027C3"/>
    <w:rsid w:val="00402958"/>
    <w:rsid w:val="00403727"/>
    <w:rsid w:val="00403DE8"/>
    <w:rsid w:val="00410CE3"/>
    <w:rsid w:val="004120A8"/>
    <w:rsid w:val="004144F7"/>
    <w:rsid w:val="004146F8"/>
    <w:rsid w:val="00415E98"/>
    <w:rsid w:val="00416C26"/>
    <w:rsid w:val="004223BD"/>
    <w:rsid w:val="00422541"/>
    <w:rsid w:val="00423311"/>
    <w:rsid w:val="00425C9A"/>
    <w:rsid w:val="0042608A"/>
    <w:rsid w:val="004260D4"/>
    <w:rsid w:val="004269EA"/>
    <w:rsid w:val="00427827"/>
    <w:rsid w:val="00430558"/>
    <w:rsid w:val="00431351"/>
    <w:rsid w:val="00434D44"/>
    <w:rsid w:val="00436A7D"/>
    <w:rsid w:val="004419E2"/>
    <w:rsid w:val="00441B17"/>
    <w:rsid w:val="00441E12"/>
    <w:rsid w:val="00443B09"/>
    <w:rsid w:val="00445B9B"/>
    <w:rsid w:val="00446F32"/>
    <w:rsid w:val="004477A8"/>
    <w:rsid w:val="00450302"/>
    <w:rsid w:val="00455559"/>
    <w:rsid w:val="00457C5C"/>
    <w:rsid w:val="004629E1"/>
    <w:rsid w:val="004644B3"/>
    <w:rsid w:val="00466DFA"/>
    <w:rsid w:val="00470B4E"/>
    <w:rsid w:val="00471D4E"/>
    <w:rsid w:val="0047206E"/>
    <w:rsid w:val="00473ED2"/>
    <w:rsid w:val="00473FD6"/>
    <w:rsid w:val="00474151"/>
    <w:rsid w:val="00476213"/>
    <w:rsid w:val="00477F63"/>
    <w:rsid w:val="00480C91"/>
    <w:rsid w:val="004825F0"/>
    <w:rsid w:val="004827CA"/>
    <w:rsid w:val="00482BA0"/>
    <w:rsid w:val="0048334C"/>
    <w:rsid w:val="00483B9F"/>
    <w:rsid w:val="00485A43"/>
    <w:rsid w:val="00486A60"/>
    <w:rsid w:val="00487FE2"/>
    <w:rsid w:val="00490B80"/>
    <w:rsid w:val="004919FC"/>
    <w:rsid w:val="0049259C"/>
    <w:rsid w:val="0049443C"/>
    <w:rsid w:val="00496233"/>
    <w:rsid w:val="004A4A92"/>
    <w:rsid w:val="004A5EA8"/>
    <w:rsid w:val="004B2235"/>
    <w:rsid w:val="004B648A"/>
    <w:rsid w:val="004B67C6"/>
    <w:rsid w:val="004B7FAB"/>
    <w:rsid w:val="004C1E6D"/>
    <w:rsid w:val="004C1FD2"/>
    <w:rsid w:val="004C21CD"/>
    <w:rsid w:val="004C2469"/>
    <w:rsid w:val="004C3458"/>
    <w:rsid w:val="004C3C79"/>
    <w:rsid w:val="004C4EEE"/>
    <w:rsid w:val="004D0CE0"/>
    <w:rsid w:val="004D2345"/>
    <w:rsid w:val="004D27B1"/>
    <w:rsid w:val="004D384F"/>
    <w:rsid w:val="004D5282"/>
    <w:rsid w:val="004D5CB5"/>
    <w:rsid w:val="004E2A67"/>
    <w:rsid w:val="004E5804"/>
    <w:rsid w:val="004E6251"/>
    <w:rsid w:val="004E7330"/>
    <w:rsid w:val="004F0800"/>
    <w:rsid w:val="004F0CED"/>
    <w:rsid w:val="004F3BCF"/>
    <w:rsid w:val="004F5955"/>
    <w:rsid w:val="004F7446"/>
    <w:rsid w:val="00503A39"/>
    <w:rsid w:val="00504823"/>
    <w:rsid w:val="005049B2"/>
    <w:rsid w:val="00506B2C"/>
    <w:rsid w:val="00507076"/>
    <w:rsid w:val="005072C1"/>
    <w:rsid w:val="005077CD"/>
    <w:rsid w:val="00511258"/>
    <w:rsid w:val="0051308D"/>
    <w:rsid w:val="00514691"/>
    <w:rsid w:val="00514E75"/>
    <w:rsid w:val="00521AD3"/>
    <w:rsid w:val="00523015"/>
    <w:rsid w:val="00524803"/>
    <w:rsid w:val="005304BB"/>
    <w:rsid w:val="00531CA8"/>
    <w:rsid w:val="00546B94"/>
    <w:rsid w:val="005505ED"/>
    <w:rsid w:val="00554103"/>
    <w:rsid w:val="005559BD"/>
    <w:rsid w:val="00555AA2"/>
    <w:rsid w:val="00555F51"/>
    <w:rsid w:val="005616D5"/>
    <w:rsid w:val="0056314C"/>
    <w:rsid w:val="005635F3"/>
    <w:rsid w:val="00566167"/>
    <w:rsid w:val="00566C21"/>
    <w:rsid w:val="00567174"/>
    <w:rsid w:val="00567268"/>
    <w:rsid w:val="00567A01"/>
    <w:rsid w:val="0057306C"/>
    <w:rsid w:val="00575630"/>
    <w:rsid w:val="00575F13"/>
    <w:rsid w:val="00576644"/>
    <w:rsid w:val="00580587"/>
    <w:rsid w:val="0058161B"/>
    <w:rsid w:val="00581697"/>
    <w:rsid w:val="005822C1"/>
    <w:rsid w:val="005876B8"/>
    <w:rsid w:val="00587B7F"/>
    <w:rsid w:val="0059010C"/>
    <w:rsid w:val="00591140"/>
    <w:rsid w:val="005922B9"/>
    <w:rsid w:val="00593A40"/>
    <w:rsid w:val="00594A2B"/>
    <w:rsid w:val="00595074"/>
    <w:rsid w:val="00595C2E"/>
    <w:rsid w:val="005975F6"/>
    <w:rsid w:val="005A00F8"/>
    <w:rsid w:val="005A0D43"/>
    <w:rsid w:val="005A11EA"/>
    <w:rsid w:val="005A1F5E"/>
    <w:rsid w:val="005A477E"/>
    <w:rsid w:val="005A4CD5"/>
    <w:rsid w:val="005A7630"/>
    <w:rsid w:val="005B0D04"/>
    <w:rsid w:val="005B10F5"/>
    <w:rsid w:val="005B1FED"/>
    <w:rsid w:val="005B2872"/>
    <w:rsid w:val="005B54AF"/>
    <w:rsid w:val="005B5A27"/>
    <w:rsid w:val="005B7904"/>
    <w:rsid w:val="005C0E82"/>
    <w:rsid w:val="005C4AA6"/>
    <w:rsid w:val="005D067D"/>
    <w:rsid w:val="005D091F"/>
    <w:rsid w:val="005D224C"/>
    <w:rsid w:val="005D559F"/>
    <w:rsid w:val="005D6D93"/>
    <w:rsid w:val="005E04C6"/>
    <w:rsid w:val="005E0C41"/>
    <w:rsid w:val="005E10C5"/>
    <w:rsid w:val="005E264A"/>
    <w:rsid w:val="005E4011"/>
    <w:rsid w:val="005E449B"/>
    <w:rsid w:val="005E459B"/>
    <w:rsid w:val="005E47E6"/>
    <w:rsid w:val="005E501F"/>
    <w:rsid w:val="005E562A"/>
    <w:rsid w:val="005E5D67"/>
    <w:rsid w:val="005F0793"/>
    <w:rsid w:val="005F09CE"/>
    <w:rsid w:val="005F2AB5"/>
    <w:rsid w:val="005F5371"/>
    <w:rsid w:val="0060118C"/>
    <w:rsid w:val="00604F0C"/>
    <w:rsid w:val="006065B3"/>
    <w:rsid w:val="00613651"/>
    <w:rsid w:val="00613C15"/>
    <w:rsid w:val="00617442"/>
    <w:rsid w:val="006208AA"/>
    <w:rsid w:val="00620C78"/>
    <w:rsid w:val="00622B84"/>
    <w:rsid w:val="00623436"/>
    <w:rsid w:val="00624446"/>
    <w:rsid w:val="00624EFD"/>
    <w:rsid w:val="006252C4"/>
    <w:rsid w:val="00625F31"/>
    <w:rsid w:val="006308BF"/>
    <w:rsid w:val="00631753"/>
    <w:rsid w:val="00632F31"/>
    <w:rsid w:val="00633B85"/>
    <w:rsid w:val="00636129"/>
    <w:rsid w:val="00636FD4"/>
    <w:rsid w:val="006370AC"/>
    <w:rsid w:val="00637D2F"/>
    <w:rsid w:val="006410E1"/>
    <w:rsid w:val="00643742"/>
    <w:rsid w:val="00644A1D"/>
    <w:rsid w:val="00645810"/>
    <w:rsid w:val="00645DA5"/>
    <w:rsid w:val="00646D95"/>
    <w:rsid w:val="0064733B"/>
    <w:rsid w:val="006476FD"/>
    <w:rsid w:val="00647DA4"/>
    <w:rsid w:val="00651C20"/>
    <w:rsid w:val="00655176"/>
    <w:rsid w:val="00655423"/>
    <w:rsid w:val="00655AF3"/>
    <w:rsid w:val="0065604C"/>
    <w:rsid w:val="006576E0"/>
    <w:rsid w:val="0066006D"/>
    <w:rsid w:val="006633C8"/>
    <w:rsid w:val="00665330"/>
    <w:rsid w:val="006668FB"/>
    <w:rsid w:val="00672EB3"/>
    <w:rsid w:val="00672FC0"/>
    <w:rsid w:val="0067372F"/>
    <w:rsid w:val="00673EEB"/>
    <w:rsid w:val="006744D9"/>
    <w:rsid w:val="00674E64"/>
    <w:rsid w:val="006804DC"/>
    <w:rsid w:val="0068087D"/>
    <w:rsid w:val="006819F6"/>
    <w:rsid w:val="00682669"/>
    <w:rsid w:val="00685DC6"/>
    <w:rsid w:val="00691B33"/>
    <w:rsid w:val="0069419C"/>
    <w:rsid w:val="00695090"/>
    <w:rsid w:val="006A2ACF"/>
    <w:rsid w:val="006A30AE"/>
    <w:rsid w:val="006A3679"/>
    <w:rsid w:val="006A65C8"/>
    <w:rsid w:val="006A6A24"/>
    <w:rsid w:val="006A6F2B"/>
    <w:rsid w:val="006A7A59"/>
    <w:rsid w:val="006B0B65"/>
    <w:rsid w:val="006B290E"/>
    <w:rsid w:val="006B3AEB"/>
    <w:rsid w:val="006B4018"/>
    <w:rsid w:val="006B4719"/>
    <w:rsid w:val="006B56CE"/>
    <w:rsid w:val="006B6426"/>
    <w:rsid w:val="006B7E03"/>
    <w:rsid w:val="006C0D69"/>
    <w:rsid w:val="006C1972"/>
    <w:rsid w:val="006C2ABD"/>
    <w:rsid w:val="006C4D91"/>
    <w:rsid w:val="006C7C2C"/>
    <w:rsid w:val="006D0005"/>
    <w:rsid w:val="006D0095"/>
    <w:rsid w:val="006D3E8B"/>
    <w:rsid w:val="006D62AC"/>
    <w:rsid w:val="006D6552"/>
    <w:rsid w:val="006E05F4"/>
    <w:rsid w:val="006E1530"/>
    <w:rsid w:val="006E1EC0"/>
    <w:rsid w:val="006E1F89"/>
    <w:rsid w:val="006E33A9"/>
    <w:rsid w:val="006F1170"/>
    <w:rsid w:val="006F1EAF"/>
    <w:rsid w:val="006F3B9E"/>
    <w:rsid w:val="006F4625"/>
    <w:rsid w:val="00700CD3"/>
    <w:rsid w:val="00700E78"/>
    <w:rsid w:val="00701833"/>
    <w:rsid w:val="00703030"/>
    <w:rsid w:val="00705EE2"/>
    <w:rsid w:val="0070628A"/>
    <w:rsid w:val="0071274E"/>
    <w:rsid w:val="00713B8F"/>
    <w:rsid w:val="00716E12"/>
    <w:rsid w:val="00716F8B"/>
    <w:rsid w:val="00720FFF"/>
    <w:rsid w:val="00721EF2"/>
    <w:rsid w:val="00724BE4"/>
    <w:rsid w:val="00732621"/>
    <w:rsid w:val="00733874"/>
    <w:rsid w:val="00736564"/>
    <w:rsid w:val="00737876"/>
    <w:rsid w:val="00737DE0"/>
    <w:rsid w:val="0074182E"/>
    <w:rsid w:val="00741E6E"/>
    <w:rsid w:val="007425F8"/>
    <w:rsid w:val="007453CA"/>
    <w:rsid w:val="00747C8A"/>
    <w:rsid w:val="007512AA"/>
    <w:rsid w:val="00753BDB"/>
    <w:rsid w:val="0075432D"/>
    <w:rsid w:val="007567CA"/>
    <w:rsid w:val="0075730F"/>
    <w:rsid w:val="007601BF"/>
    <w:rsid w:val="0076571A"/>
    <w:rsid w:val="0076586E"/>
    <w:rsid w:val="0076641F"/>
    <w:rsid w:val="00767CB1"/>
    <w:rsid w:val="00771449"/>
    <w:rsid w:val="00771848"/>
    <w:rsid w:val="00771F13"/>
    <w:rsid w:val="0077324E"/>
    <w:rsid w:val="00774279"/>
    <w:rsid w:val="00774CA9"/>
    <w:rsid w:val="007772C5"/>
    <w:rsid w:val="0078095B"/>
    <w:rsid w:val="00782245"/>
    <w:rsid w:val="0078236B"/>
    <w:rsid w:val="007843AC"/>
    <w:rsid w:val="00785C0D"/>
    <w:rsid w:val="00785C5B"/>
    <w:rsid w:val="0078651D"/>
    <w:rsid w:val="00786762"/>
    <w:rsid w:val="0078768B"/>
    <w:rsid w:val="00790DE5"/>
    <w:rsid w:val="00790FFA"/>
    <w:rsid w:val="00791958"/>
    <w:rsid w:val="0079258C"/>
    <w:rsid w:val="00793873"/>
    <w:rsid w:val="00794C88"/>
    <w:rsid w:val="00795CFB"/>
    <w:rsid w:val="007977D2"/>
    <w:rsid w:val="00797D81"/>
    <w:rsid w:val="007A0AB6"/>
    <w:rsid w:val="007A1728"/>
    <w:rsid w:val="007A1A13"/>
    <w:rsid w:val="007A4091"/>
    <w:rsid w:val="007A559E"/>
    <w:rsid w:val="007A7647"/>
    <w:rsid w:val="007A7AE6"/>
    <w:rsid w:val="007B0A8C"/>
    <w:rsid w:val="007B1B09"/>
    <w:rsid w:val="007B1EA0"/>
    <w:rsid w:val="007B2EF2"/>
    <w:rsid w:val="007B405D"/>
    <w:rsid w:val="007B4CD6"/>
    <w:rsid w:val="007B5069"/>
    <w:rsid w:val="007B6634"/>
    <w:rsid w:val="007C0219"/>
    <w:rsid w:val="007C024D"/>
    <w:rsid w:val="007C0741"/>
    <w:rsid w:val="007C1400"/>
    <w:rsid w:val="007C2C9B"/>
    <w:rsid w:val="007C2FA1"/>
    <w:rsid w:val="007C356F"/>
    <w:rsid w:val="007C414F"/>
    <w:rsid w:val="007C5CD8"/>
    <w:rsid w:val="007C6E1E"/>
    <w:rsid w:val="007D0791"/>
    <w:rsid w:val="007D1226"/>
    <w:rsid w:val="007D3713"/>
    <w:rsid w:val="007D4DC8"/>
    <w:rsid w:val="007D6A2F"/>
    <w:rsid w:val="007E0BFD"/>
    <w:rsid w:val="007E2554"/>
    <w:rsid w:val="007E441F"/>
    <w:rsid w:val="007E44DE"/>
    <w:rsid w:val="007E580F"/>
    <w:rsid w:val="007E74A5"/>
    <w:rsid w:val="007F1EE9"/>
    <w:rsid w:val="007F2D7D"/>
    <w:rsid w:val="007F5F61"/>
    <w:rsid w:val="007F6C95"/>
    <w:rsid w:val="00800973"/>
    <w:rsid w:val="008024ED"/>
    <w:rsid w:val="00802FBF"/>
    <w:rsid w:val="0080434D"/>
    <w:rsid w:val="00804A39"/>
    <w:rsid w:val="00805A40"/>
    <w:rsid w:val="00811F17"/>
    <w:rsid w:val="008144B7"/>
    <w:rsid w:val="008158E5"/>
    <w:rsid w:val="00816FD3"/>
    <w:rsid w:val="008171D6"/>
    <w:rsid w:val="00817411"/>
    <w:rsid w:val="00817C06"/>
    <w:rsid w:val="00820200"/>
    <w:rsid w:val="00822BDF"/>
    <w:rsid w:val="008235EE"/>
    <w:rsid w:val="00826E39"/>
    <w:rsid w:val="00827488"/>
    <w:rsid w:val="00827869"/>
    <w:rsid w:val="00830639"/>
    <w:rsid w:val="00834A0F"/>
    <w:rsid w:val="00836E8B"/>
    <w:rsid w:val="008373ED"/>
    <w:rsid w:val="008379A8"/>
    <w:rsid w:val="00837A6A"/>
    <w:rsid w:val="008400DA"/>
    <w:rsid w:val="00843AB1"/>
    <w:rsid w:val="0084452A"/>
    <w:rsid w:val="0084510A"/>
    <w:rsid w:val="00846E50"/>
    <w:rsid w:val="00847860"/>
    <w:rsid w:val="008518E8"/>
    <w:rsid w:val="0085262D"/>
    <w:rsid w:val="00853B8F"/>
    <w:rsid w:val="00855CE8"/>
    <w:rsid w:val="00856833"/>
    <w:rsid w:val="00857B20"/>
    <w:rsid w:val="00857FB3"/>
    <w:rsid w:val="00861533"/>
    <w:rsid w:val="00861919"/>
    <w:rsid w:val="00863D96"/>
    <w:rsid w:val="008640B6"/>
    <w:rsid w:val="00866CDC"/>
    <w:rsid w:val="00870EF9"/>
    <w:rsid w:val="008727CC"/>
    <w:rsid w:val="008759A3"/>
    <w:rsid w:val="00880CB8"/>
    <w:rsid w:val="00882F49"/>
    <w:rsid w:val="00885D07"/>
    <w:rsid w:val="008870A4"/>
    <w:rsid w:val="00892CF7"/>
    <w:rsid w:val="00892DD4"/>
    <w:rsid w:val="00895602"/>
    <w:rsid w:val="00896019"/>
    <w:rsid w:val="008A06E4"/>
    <w:rsid w:val="008A181E"/>
    <w:rsid w:val="008A22B0"/>
    <w:rsid w:val="008A46BC"/>
    <w:rsid w:val="008A57E4"/>
    <w:rsid w:val="008A6CFD"/>
    <w:rsid w:val="008A75E6"/>
    <w:rsid w:val="008A7C6B"/>
    <w:rsid w:val="008B00E9"/>
    <w:rsid w:val="008B0C8D"/>
    <w:rsid w:val="008B1C1B"/>
    <w:rsid w:val="008B2E57"/>
    <w:rsid w:val="008B3393"/>
    <w:rsid w:val="008B3F47"/>
    <w:rsid w:val="008B5E92"/>
    <w:rsid w:val="008B60B6"/>
    <w:rsid w:val="008B6B2A"/>
    <w:rsid w:val="008C35C6"/>
    <w:rsid w:val="008C35F9"/>
    <w:rsid w:val="008C3B71"/>
    <w:rsid w:val="008C6430"/>
    <w:rsid w:val="008C7BD3"/>
    <w:rsid w:val="008D0821"/>
    <w:rsid w:val="008D2B24"/>
    <w:rsid w:val="008D4F7F"/>
    <w:rsid w:val="008D5227"/>
    <w:rsid w:val="008E07E9"/>
    <w:rsid w:val="008E2A52"/>
    <w:rsid w:val="008E31E1"/>
    <w:rsid w:val="008E4070"/>
    <w:rsid w:val="008E5027"/>
    <w:rsid w:val="008E564D"/>
    <w:rsid w:val="008E5BD3"/>
    <w:rsid w:val="008E6379"/>
    <w:rsid w:val="008E7053"/>
    <w:rsid w:val="008F0915"/>
    <w:rsid w:val="008F0BAF"/>
    <w:rsid w:val="008F0E34"/>
    <w:rsid w:val="008F0F7C"/>
    <w:rsid w:val="008F12F3"/>
    <w:rsid w:val="008F1590"/>
    <w:rsid w:val="008F21CB"/>
    <w:rsid w:val="008F3CB1"/>
    <w:rsid w:val="008F3E32"/>
    <w:rsid w:val="008F4B54"/>
    <w:rsid w:val="008F74A0"/>
    <w:rsid w:val="009033CA"/>
    <w:rsid w:val="009054E6"/>
    <w:rsid w:val="00907572"/>
    <w:rsid w:val="00907F75"/>
    <w:rsid w:val="009103B4"/>
    <w:rsid w:val="00912FF4"/>
    <w:rsid w:val="00915B98"/>
    <w:rsid w:val="009170B2"/>
    <w:rsid w:val="00917626"/>
    <w:rsid w:val="00924707"/>
    <w:rsid w:val="00925AE0"/>
    <w:rsid w:val="00925FCF"/>
    <w:rsid w:val="00930018"/>
    <w:rsid w:val="0093028A"/>
    <w:rsid w:val="00930ABF"/>
    <w:rsid w:val="00930B5F"/>
    <w:rsid w:val="00930F2D"/>
    <w:rsid w:val="009310AD"/>
    <w:rsid w:val="00931DD9"/>
    <w:rsid w:val="00933533"/>
    <w:rsid w:val="0093416B"/>
    <w:rsid w:val="0093454A"/>
    <w:rsid w:val="0093495F"/>
    <w:rsid w:val="00934B4F"/>
    <w:rsid w:val="00934E67"/>
    <w:rsid w:val="009406DA"/>
    <w:rsid w:val="009420B2"/>
    <w:rsid w:val="009433F5"/>
    <w:rsid w:val="00943993"/>
    <w:rsid w:val="009479DF"/>
    <w:rsid w:val="00950BBF"/>
    <w:rsid w:val="00952A35"/>
    <w:rsid w:val="00953A6B"/>
    <w:rsid w:val="00953D1D"/>
    <w:rsid w:val="00953F98"/>
    <w:rsid w:val="009545F5"/>
    <w:rsid w:val="00956048"/>
    <w:rsid w:val="00956655"/>
    <w:rsid w:val="00957421"/>
    <w:rsid w:val="00962214"/>
    <w:rsid w:val="009659A1"/>
    <w:rsid w:val="00970AB0"/>
    <w:rsid w:val="0097175E"/>
    <w:rsid w:val="00973ACE"/>
    <w:rsid w:val="009747B0"/>
    <w:rsid w:val="00975CF0"/>
    <w:rsid w:val="00975D18"/>
    <w:rsid w:val="009819D1"/>
    <w:rsid w:val="00984296"/>
    <w:rsid w:val="00985457"/>
    <w:rsid w:val="00985DF4"/>
    <w:rsid w:val="009864DB"/>
    <w:rsid w:val="00986575"/>
    <w:rsid w:val="00986EB0"/>
    <w:rsid w:val="00987DAE"/>
    <w:rsid w:val="00990576"/>
    <w:rsid w:val="009938D1"/>
    <w:rsid w:val="009941AF"/>
    <w:rsid w:val="00994CB4"/>
    <w:rsid w:val="0099653D"/>
    <w:rsid w:val="009971FB"/>
    <w:rsid w:val="009A1CF7"/>
    <w:rsid w:val="009A4873"/>
    <w:rsid w:val="009A4D82"/>
    <w:rsid w:val="009A5482"/>
    <w:rsid w:val="009A54D4"/>
    <w:rsid w:val="009A5655"/>
    <w:rsid w:val="009A5E26"/>
    <w:rsid w:val="009B0CA3"/>
    <w:rsid w:val="009B13CB"/>
    <w:rsid w:val="009B23BF"/>
    <w:rsid w:val="009B67EF"/>
    <w:rsid w:val="009C1E83"/>
    <w:rsid w:val="009C2221"/>
    <w:rsid w:val="009C4A87"/>
    <w:rsid w:val="009C4B28"/>
    <w:rsid w:val="009C77C1"/>
    <w:rsid w:val="009D079F"/>
    <w:rsid w:val="009D2721"/>
    <w:rsid w:val="009D3534"/>
    <w:rsid w:val="009D3705"/>
    <w:rsid w:val="009D395F"/>
    <w:rsid w:val="009D4910"/>
    <w:rsid w:val="009D538E"/>
    <w:rsid w:val="009E07CA"/>
    <w:rsid w:val="009E1263"/>
    <w:rsid w:val="009E3A21"/>
    <w:rsid w:val="009E41FC"/>
    <w:rsid w:val="009E5A4B"/>
    <w:rsid w:val="009E7825"/>
    <w:rsid w:val="009F3487"/>
    <w:rsid w:val="009F5978"/>
    <w:rsid w:val="009F7ACF"/>
    <w:rsid w:val="00A02A4C"/>
    <w:rsid w:val="00A0351C"/>
    <w:rsid w:val="00A04D32"/>
    <w:rsid w:val="00A04D9A"/>
    <w:rsid w:val="00A07358"/>
    <w:rsid w:val="00A07A3D"/>
    <w:rsid w:val="00A105D2"/>
    <w:rsid w:val="00A112A6"/>
    <w:rsid w:val="00A1287B"/>
    <w:rsid w:val="00A12C7D"/>
    <w:rsid w:val="00A14355"/>
    <w:rsid w:val="00A17884"/>
    <w:rsid w:val="00A20B32"/>
    <w:rsid w:val="00A20BF8"/>
    <w:rsid w:val="00A21584"/>
    <w:rsid w:val="00A21D35"/>
    <w:rsid w:val="00A25583"/>
    <w:rsid w:val="00A25744"/>
    <w:rsid w:val="00A2759A"/>
    <w:rsid w:val="00A27A7B"/>
    <w:rsid w:val="00A31495"/>
    <w:rsid w:val="00A317B6"/>
    <w:rsid w:val="00A318E7"/>
    <w:rsid w:val="00A31907"/>
    <w:rsid w:val="00A32B68"/>
    <w:rsid w:val="00A353A2"/>
    <w:rsid w:val="00A356DA"/>
    <w:rsid w:val="00A3688C"/>
    <w:rsid w:val="00A36CF5"/>
    <w:rsid w:val="00A40B3F"/>
    <w:rsid w:val="00A4110C"/>
    <w:rsid w:val="00A41802"/>
    <w:rsid w:val="00A44A9F"/>
    <w:rsid w:val="00A45008"/>
    <w:rsid w:val="00A45F59"/>
    <w:rsid w:val="00A462BE"/>
    <w:rsid w:val="00A46BD5"/>
    <w:rsid w:val="00A46F78"/>
    <w:rsid w:val="00A46F8D"/>
    <w:rsid w:val="00A47C1E"/>
    <w:rsid w:val="00A51ABC"/>
    <w:rsid w:val="00A54F51"/>
    <w:rsid w:val="00A56FAD"/>
    <w:rsid w:val="00A609D0"/>
    <w:rsid w:val="00A62B14"/>
    <w:rsid w:val="00A630D0"/>
    <w:rsid w:val="00A63CF7"/>
    <w:rsid w:val="00A64575"/>
    <w:rsid w:val="00A65AF0"/>
    <w:rsid w:val="00A670BB"/>
    <w:rsid w:val="00A7116C"/>
    <w:rsid w:val="00A7117D"/>
    <w:rsid w:val="00A72743"/>
    <w:rsid w:val="00A746FA"/>
    <w:rsid w:val="00A77175"/>
    <w:rsid w:val="00A77603"/>
    <w:rsid w:val="00A81544"/>
    <w:rsid w:val="00A81D31"/>
    <w:rsid w:val="00A81F8D"/>
    <w:rsid w:val="00A833B1"/>
    <w:rsid w:val="00A85293"/>
    <w:rsid w:val="00A8631E"/>
    <w:rsid w:val="00A86ED0"/>
    <w:rsid w:val="00A8725A"/>
    <w:rsid w:val="00A87871"/>
    <w:rsid w:val="00A92028"/>
    <w:rsid w:val="00A92071"/>
    <w:rsid w:val="00A9276E"/>
    <w:rsid w:val="00A94B92"/>
    <w:rsid w:val="00A94FF5"/>
    <w:rsid w:val="00A958DA"/>
    <w:rsid w:val="00A96A25"/>
    <w:rsid w:val="00A9740A"/>
    <w:rsid w:val="00AA0653"/>
    <w:rsid w:val="00AA36AB"/>
    <w:rsid w:val="00AA5B97"/>
    <w:rsid w:val="00AA7247"/>
    <w:rsid w:val="00AA769C"/>
    <w:rsid w:val="00AB0ECE"/>
    <w:rsid w:val="00AB1481"/>
    <w:rsid w:val="00AB16B9"/>
    <w:rsid w:val="00AB3C4D"/>
    <w:rsid w:val="00AB3CFB"/>
    <w:rsid w:val="00AC061A"/>
    <w:rsid w:val="00AC138B"/>
    <w:rsid w:val="00AC1429"/>
    <w:rsid w:val="00AC164D"/>
    <w:rsid w:val="00AC19C7"/>
    <w:rsid w:val="00AC206B"/>
    <w:rsid w:val="00AC2398"/>
    <w:rsid w:val="00AC29FC"/>
    <w:rsid w:val="00AC2BEE"/>
    <w:rsid w:val="00AC344F"/>
    <w:rsid w:val="00AC3799"/>
    <w:rsid w:val="00AC3DD3"/>
    <w:rsid w:val="00AC7978"/>
    <w:rsid w:val="00AC7F09"/>
    <w:rsid w:val="00AD3CBC"/>
    <w:rsid w:val="00AD4732"/>
    <w:rsid w:val="00AD58E1"/>
    <w:rsid w:val="00AD6C30"/>
    <w:rsid w:val="00AD7519"/>
    <w:rsid w:val="00AE02F5"/>
    <w:rsid w:val="00AE04F9"/>
    <w:rsid w:val="00AE164F"/>
    <w:rsid w:val="00AE2955"/>
    <w:rsid w:val="00AE39B3"/>
    <w:rsid w:val="00AE4BCF"/>
    <w:rsid w:val="00AE524A"/>
    <w:rsid w:val="00AE58E4"/>
    <w:rsid w:val="00AF0411"/>
    <w:rsid w:val="00AF1DA6"/>
    <w:rsid w:val="00AF24C9"/>
    <w:rsid w:val="00AF3D54"/>
    <w:rsid w:val="00AF3DC3"/>
    <w:rsid w:val="00AF412A"/>
    <w:rsid w:val="00AF413B"/>
    <w:rsid w:val="00B009D5"/>
    <w:rsid w:val="00B01075"/>
    <w:rsid w:val="00B010FA"/>
    <w:rsid w:val="00B01970"/>
    <w:rsid w:val="00B03932"/>
    <w:rsid w:val="00B03C2D"/>
    <w:rsid w:val="00B04ECC"/>
    <w:rsid w:val="00B068E8"/>
    <w:rsid w:val="00B20B2D"/>
    <w:rsid w:val="00B22400"/>
    <w:rsid w:val="00B23CAE"/>
    <w:rsid w:val="00B24A21"/>
    <w:rsid w:val="00B2678B"/>
    <w:rsid w:val="00B32042"/>
    <w:rsid w:val="00B32D8D"/>
    <w:rsid w:val="00B342CA"/>
    <w:rsid w:val="00B36220"/>
    <w:rsid w:val="00B363B9"/>
    <w:rsid w:val="00B40E3A"/>
    <w:rsid w:val="00B43219"/>
    <w:rsid w:val="00B443B8"/>
    <w:rsid w:val="00B4593C"/>
    <w:rsid w:val="00B45C00"/>
    <w:rsid w:val="00B4741A"/>
    <w:rsid w:val="00B5239A"/>
    <w:rsid w:val="00B52F52"/>
    <w:rsid w:val="00B53085"/>
    <w:rsid w:val="00B532FE"/>
    <w:rsid w:val="00B6033A"/>
    <w:rsid w:val="00B62802"/>
    <w:rsid w:val="00B6395D"/>
    <w:rsid w:val="00B63E0D"/>
    <w:rsid w:val="00B65966"/>
    <w:rsid w:val="00B66221"/>
    <w:rsid w:val="00B67932"/>
    <w:rsid w:val="00B67AE9"/>
    <w:rsid w:val="00B73D3B"/>
    <w:rsid w:val="00B754F2"/>
    <w:rsid w:val="00B77508"/>
    <w:rsid w:val="00B822A7"/>
    <w:rsid w:val="00B825FC"/>
    <w:rsid w:val="00B82B92"/>
    <w:rsid w:val="00B847D2"/>
    <w:rsid w:val="00B86CF6"/>
    <w:rsid w:val="00B900DD"/>
    <w:rsid w:val="00B90518"/>
    <w:rsid w:val="00B91E6E"/>
    <w:rsid w:val="00B92E36"/>
    <w:rsid w:val="00B93E1D"/>
    <w:rsid w:val="00B9435F"/>
    <w:rsid w:val="00BA0004"/>
    <w:rsid w:val="00BA0880"/>
    <w:rsid w:val="00BA08FE"/>
    <w:rsid w:val="00BA2EA3"/>
    <w:rsid w:val="00BA354B"/>
    <w:rsid w:val="00BA4871"/>
    <w:rsid w:val="00BA6544"/>
    <w:rsid w:val="00BA6D01"/>
    <w:rsid w:val="00BB2151"/>
    <w:rsid w:val="00BB4240"/>
    <w:rsid w:val="00BB692D"/>
    <w:rsid w:val="00BB6B17"/>
    <w:rsid w:val="00BB6BDD"/>
    <w:rsid w:val="00BC3EA7"/>
    <w:rsid w:val="00BD0BE8"/>
    <w:rsid w:val="00BD2076"/>
    <w:rsid w:val="00BE0725"/>
    <w:rsid w:val="00BE223C"/>
    <w:rsid w:val="00BE317C"/>
    <w:rsid w:val="00BE38CF"/>
    <w:rsid w:val="00BE41A1"/>
    <w:rsid w:val="00BE4712"/>
    <w:rsid w:val="00BE56FE"/>
    <w:rsid w:val="00BE7D8C"/>
    <w:rsid w:val="00BF132B"/>
    <w:rsid w:val="00BF137F"/>
    <w:rsid w:val="00BF2BCA"/>
    <w:rsid w:val="00BF2C5D"/>
    <w:rsid w:val="00BF4AA7"/>
    <w:rsid w:val="00BF5850"/>
    <w:rsid w:val="00BF58C7"/>
    <w:rsid w:val="00BF60C8"/>
    <w:rsid w:val="00BF7753"/>
    <w:rsid w:val="00BF7879"/>
    <w:rsid w:val="00C009C4"/>
    <w:rsid w:val="00C034E7"/>
    <w:rsid w:val="00C034EC"/>
    <w:rsid w:val="00C034F2"/>
    <w:rsid w:val="00C04297"/>
    <w:rsid w:val="00C05F08"/>
    <w:rsid w:val="00C105D0"/>
    <w:rsid w:val="00C1326C"/>
    <w:rsid w:val="00C15A39"/>
    <w:rsid w:val="00C160F3"/>
    <w:rsid w:val="00C1617B"/>
    <w:rsid w:val="00C161F3"/>
    <w:rsid w:val="00C163E5"/>
    <w:rsid w:val="00C17898"/>
    <w:rsid w:val="00C2044F"/>
    <w:rsid w:val="00C205AE"/>
    <w:rsid w:val="00C21640"/>
    <w:rsid w:val="00C22409"/>
    <w:rsid w:val="00C2278C"/>
    <w:rsid w:val="00C30082"/>
    <w:rsid w:val="00C33EBC"/>
    <w:rsid w:val="00C3528B"/>
    <w:rsid w:val="00C4233E"/>
    <w:rsid w:val="00C42A4E"/>
    <w:rsid w:val="00C438D3"/>
    <w:rsid w:val="00C45136"/>
    <w:rsid w:val="00C4570C"/>
    <w:rsid w:val="00C46769"/>
    <w:rsid w:val="00C5114E"/>
    <w:rsid w:val="00C52594"/>
    <w:rsid w:val="00C53502"/>
    <w:rsid w:val="00C54374"/>
    <w:rsid w:val="00C547C6"/>
    <w:rsid w:val="00C60192"/>
    <w:rsid w:val="00C63551"/>
    <w:rsid w:val="00C66418"/>
    <w:rsid w:val="00C7056C"/>
    <w:rsid w:val="00C719AA"/>
    <w:rsid w:val="00C72D16"/>
    <w:rsid w:val="00C746D4"/>
    <w:rsid w:val="00C7525C"/>
    <w:rsid w:val="00C755D8"/>
    <w:rsid w:val="00C803C3"/>
    <w:rsid w:val="00C8044F"/>
    <w:rsid w:val="00C80802"/>
    <w:rsid w:val="00C80C47"/>
    <w:rsid w:val="00C81DDA"/>
    <w:rsid w:val="00C825E3"/>
    <w:rsid w:val="00C82DE7"/>
    <w:rsid w:val="00C83C89"/>
    <w:rsid w:val="00C854AC"/>
    <w:rsid w:val="00C87687"/>
    <w:rsid w:val="00C87EA0"/>
    <w:rsid w:val="00C911C7"/>
    <w:rsid w:val="00C93607"/>
    <w:rsid w:val="00C93A74"/>
    <w:rsid w:val="00C93AF2"/>
    <w:rsid w:val="00C96A2E"/>
    <w:rsid w:val="00C96B87"/>
    <w:rsid w:val="00C97597"/>
    <w:rsid w:val="00CA1E1E"/>
    <w:rsid w:val="00CA2638"/>
    <w:rsid w:val="00CA2B0C"/>
    <w:rsid w:val="00CA3935"/>
    <w:rsid w:val="00CA3CD5"/>
    <w:rsid w:val="00CA3E56"/>
    <w:rsid w:val="00CA5A30"/>
    <w:rsid w:val="00CA5AEF"/>
    <w:rsid w:val="00CA5E08"/>
    <w:rsid w:val="00CA6A9B"/>
    <w:rsid w:val="00CA7453"/>
    <w:rsid w:val="00CB11CD"/>
    <w:rsid w:val="00CB1426"/>
    <w:rsid w:val="00CB24A9"/>
    <w:rsid w:val="00CB2ED6"/>
    <w:rsid w:val="00CB5103"/>
    <w:rsid w:val="00CB596B"/>
    <w:rsid w:val="00CB65CF"/>
    <w:rsid w:val="00CB6607"/>
    <w:rsid w:val="00CB6989"/>
    <w:rsid w:val="00CB78BB"/>
    <w:rsid w:val="00CC224B"/>
    <w:rsid w:val="00CC6DC7"/>
    <w:rsid w:val="00CC7ADA"/>
    <w:rsid w:val="00CD0AF3"/>
    <w:rsid w:val="00CD1701"/>
    <w:rsid w:val="00CD1F34"/>
    <w:rsid w:val="00CD333C"/>
    <w:rsid w:val="00CD6139"/>
    <w:rsid w:val="00CD64DA"/>
    <w:rsid w:val="00CD6A47"/>
    <w:rsid w:val="00CD7819"/>
    <w:rsid w:val="00CE0559"/>
    <w:rsid w:val="00CE312C"/>
    <w:rsid w:val="00CE45EB"/>
    <w:rsid w:val="00CE721E"/>
    <w:rsid w:val="00CE7A18"/>
    <w:rsid w:val="00CE7BE7"/>
    <w:rsid w:val="00CF063A"/>
    <w:rsid w:val="00CF2518"/>
    <w:rsid w:val="00CF38C6"/>
    <w:rsid w:val="00CF3C86"/>
    <w:rsid w:val="00CF4680"/>
    <w:rsid w:val="00CF5183"/>
    <w:rsid w:val="00CF58F6"/>
    <w:rsid w:val="00CF685D"/>
    <w:rsid w:val="00D01062"/>
    <w:rsid w:val="00D02092"/>
    <w:rsid w:val="00D02F15"/>
    <w:rsid w:val="00D031FF"/>
    <w:rsid w:val="00D0467B"/>
    <w:rsid w:val="00D062BE"/>
    <w:rsid w:val="00D06FA3"/>
    <w:rsid w:val="00D07791"/>
    <w:rsid w:val="00D109B0"/>
    <w:rsid w:val="00D12B44"/>
    <w:rsid w:val="00D1472A"/>
    <w:rsid w:val="00D16187"/>
    <w:rsid w:val="00D165B3"/>
    <w:rsid w:val="00D2073F"/>
    <w:rsid w:val="00D2239B"/>
    <w:rsid w:val="00D2288E"/>
    <w:rsid w:val="00D235F4"/>
    <w:rsid w:val="00D24AA9"/>
    <w:rsid w:val="00D2673B"/>
    <w:rsid w:val="00D2683C"/>
    <w:rsid w:val="00D301F8"/>
    <w:rsid w:val="00D30277"/>
    <w:rsid w:val="00D309CF"/>
    <w:rsid w:val="00D30BE7"/>
    <w:rsid w:val="00D31F43"/>
    <w:rsid w:val="00D35C26"/>
    <w:rsid w:val="00D364BD"/>
    <w:rsid w:val="00D37E2F"/>
    <w:rsid w:val="00D42176"/>
    <w:rsid w:val="00D4249D"/>
    <w:rsid w:val="00D42F91"/>
    <w:rsid w:val="00D45FE8"/>
    <w:rsid w:val="00D460CE"/>
    <w:rsid w:val="00D47902"/>
    <w:rsid w:val="00D500C2"/>
    <w:rsid w:val="00D50C23"/>
    <w:rsid w:val="00D51375"/>
    <w:rsid w:val="00D5144C"/>
    <w:rsid w:val="00D531FD"/>
    <w:rsid w:val="00D53BF3"/>
    <w:rsid w:val="00D54302"/>
    <w:rsid w:val="00D54A1B"/>
    <w:rsid w:val="00D55BCF"/>
    <w:rsid w:val="00D57785"/>
    <w:rsid w:val="00D60564"/>
    <w:rsid w:val="00D6260C"/>
    <w:rsid w:val="00D65E45"/>
    <w:rsid w:val="00D70203"/>
    <w:rsid w:val="00D745EE"/>
    <w:rsid w:val="00D769DD"/>
    <w:rsid w:val="00D775F5"/>
    <w:rsid w:val="00D8018A"/>
    <w:rsid w:val="00D84ECD"/>
    <w:rsid w:val="00D85492"/>
    <w:rsid w:val="00D86C9B"/>
    <w:rsid w:val="00D91EB9"/>
    <w:rsid w:val="00D944BF"/>
    <w:rsid w:val="00D9713C"/>
    <w:rsid w:val="00D97D3F"/>
    <w:rsid w:val="00D97E8D"/>
    <w:rsid w:val="00D97F66"/>
    <w:rsid w:val="00DA0552"/>
    <w:rsid w:val="00DA2A7C"/>
    <w:rsid w:val="00DA3DF9"/>
    <w:rsid w:val="00DA5165"/>
    <w:rsid w:val="00DA617F"/>
    <w:rsid w:val="00DA7D3E"/>
    <w:rsid w:val="00DB0493"/>
    <w:rsid w:val="00DB0503"/>
    <w:rsid w:val="00DB0820"/>
    <w:rsid w:val="00DB2DDD"/>
    <w:rsid w:val="00DB4EB3"/>
    <w:rsid w:val="00DB531A"/>
    <w:rsid w:val="00DC0C6B"/>
    <w:rsid w:val="00DC0D24"/>
    <w:rsid w:val="00DC0DF4"/>
    <w:rsid w:val="00DC3F83"/>
    <w:rsid w:val="00DC413A"/>
    <w:rsid w:val="00DC517F"/>
    <w:rsid w:val="00DC7EC7"/>
    <w:rsid w:val="00DD09A6"/>
    <w:rsid w:val="00DD0C32"/>
    <w:rsid w:val="00DD15BF"/>
    <w:rsid w:val="00DD1AC0"/>
    <w:rsid w:val="00DD2C9C"/>
    <w:rsid w:val="00DD58BE"/>
    <w:rsid w:val="00DD7FF1"/>
    <w:rsid w:val="00DE1409"/>
    <w:rsid w:val="00DE160B"/>
    <w:rsid w:val="00DE22ED"/>
    <w:rsid w:val="00DE26C8"/>
    <w:rsid w:val="00DE2B21"/>
    <w:rsid w:val="00DE4B03"/>
    <w:rsid w:val="00DE6D30"/>
    <w:rsid w:val="00DE7137"/>
    <w:rsid w:val="00DE7EA2"/>
    <w:rsid w:val="00DF141E"/>
    <w:rsid w:val="00DF1E8F"/>
    <w:rsid w:val="00DF746C"/>
    <w:rsid w:val="00E02259"/>
    <w:rsid w:val="00E03904"/>
    <w:rsid w:val="00E03A08"/>
    <w:rsid w:val="00E04B20"/>
    <w:rsid w:val="00E05859"/>
    <w:rsid w:val="00E068B1"/>
    <w:rsid w:val="00E07133"/>
    <w:rsid w:val="00E10306"/>
    <w:rsid w:val="00E10900"/>
    <w:rsid w:val="00E12BD7"/>
    <w:rsid w:val="00E13C29"/>
    <w:rsid w:val="00E153C2"/>
    <w:rsid w:val="00E16976"/>
    <w:rsid w:val="00E20156"/>
    <w:rsid w:val="00E2022E"/>
    <w:rsid w:val="00E24AD7"/>
    <w:rsid w:val="00E254FD"/>
    <w:rsid w:val="00E256B5"/>
    <w:rsid w:val="00E2571C"/>
    <w:rsid w:val="00E26F52"/>
    <w:rsid w:val="00E2735D"/>
    <w:rsid w:val="00E30408"/>
    <w:rsid w:val="00E305E5"/>
    <w:rsid w:val="00E32D69"/>
    <w:rsid w:val="00E35798"/>
    <w:rsid w:val="00E3736B"/>
    <w:rsid w:val="00E377E2"/>
    <w:rsid w:val="00E407CA"/>
    <w:rsid w:val="00E40904"/>
    <w:rsid w:val="00E43DE5"/>
    <w:rsid w:val="00E4444B"/>
    <w:rsid w:val="00E45BF0"/>
    <w:rsid w:val="00E4605D"/>
    <w:rsid w:val="00E46098"/>
    <w:rsid w:val="00E50FF1"/>
    <w:rsid w:val="00E546F6"/>
    <w:rsid w:val="00E55497"/>
    <w:rsid w:val="00E557AB"/>
    <w:rsid w:val="00E6070F"/>
    <w:rsid w:val="00E60E86"/>
    <w:rsid w:val="00E60FAA"/>
    <w:rsid w:val="00E616FA"/>
    <w:rsid w:val="00E6376D"/>
    <w:rsid w:val="00E65164"/>
    <w:rsid w:val="00E71E09"/>
    <w:rsid w:val="00E73196"/>
    <w:rsid w:val="00E7460A"/>
    <w:rsid w:val="00E7541B"/>
    <w:rsid w:val="00E75455"/>
    <w:rsid w:val="00E76DF7"/>
    <w:rsid w:val="00E773F7"/>
    <w:rsid w:val="00E8042E"/>
    <w:rsid w:val="00E80A1E"/>
    <w:rsid w:val="00E8329A"/>
    <w:rsid w:val="00E8410C"/>
    <w:rsid w:val="00E863BA"/>
    <w:rsid w:val="00E868AF"/>
    <w:rsid w:val="00E86CD6"/>
    <w:rsid w:val="00E90888"/>
    <w:rsid w:val="00E955E4"/>
    <w:rsid w:val="00E9698E"/>
    <w:rsid w:val="00E970CB"/>
    <w:rsid w:val="00E97BE2"/>
    <w:rsid w:val="00EA421B"/>
    <w:rsid w:val="00EA532B"/>
    <w:rsid w:val="00EA5511"/>
    <w:rsid w:val="00EA608A"/>
    <w:rsid w:val="00EA6F3C"/>
    <w:rsid w:val="00EB0445"/>
    <w:rsid w:val="00EB104A"/>
    <w:rsid w:val="00EB14AD"/>
    <w:rsid w:val="00EB1906"/>
    <w:rsid w:val="00EB2068"/>
    <w:rsid w:val="00EB3212"/>
    <w:rsid w:val="00EB3735"/>
    <w:rsid w:val="00EB3FFD"/>
    <w:rsid w:val="00EB6023"/>
    <w:rsid w:val="00EB704F"/>
    <w:rsid w:val="00EC04E7"/>
    <w:rsid w:val="00EC65BC"/>
    <w:rsid w:val="00EC6B0D"/>
    <w:rsid w:val="00EC6B1A"/>
    <w:rsid w:val="00ED12E3"/>
    <w:rsid w:val="00ED302C"/>
    <w:rsid w:val="00ED54D8"/>
    <w:rsid w:val="00ED5725"/>
    <w:rsid w:val="00EE159B"/>
    <w:rsid w:val="00EE1F03"/>
    <w:rsid w:val="00EE2DEE"/>
    <w:rsid w:val="00EE47AC"/>
    <w:rsid w:val="00EF0998"/>
    <w:rsid w:val="00EF1A8F"/>
    <w:rsid w:val="00EF260A"/>
    <w:rsid w:val="00EF3C99"/>
    <w:rsid w:val="00EF4E4E"/>
    <w:rsid w:val="00EF4FBD"/>
    <w:rsid w:val="00EF7C2A"/>
    <w:rsid w:val="00F044E4"/>
    <w:rsid w:val="00F11E85"/>
    <w:rsid w:val="00F128A6"/>
    <w:rsid w:val="00F12F14"/>
    <w:rsid w:val="00F134E3"/>
    <w:rsid w:val="00F14681"/>
    <w:rsid w:val="00F15BB8"/>
    <w:rsid w:val="00F16D34"/>
    <w:rsid w:val="00F2141B"/>
    <w:rsid w:val="00F216FC"/>
    <w:rsid w:val="00F26AF3"/>
    <w:rsid w:val="00F2793B"/>
    <w:rsid w:val="00F311D5"/>
    <w:rsid w:val="00F31B40"/>
    <w:rsid w:val="00F329F8"/>
    <w:rsid w:val="00F34D5D"/>
    <w:rsid w:val="00F34F0E"/>
    <w:rsid w:val="00F350A6"/>
    <w:rsid w:val="00F37A6E"/>
    <w:rsid w:val="00F41F3D"/>
    <w:rsid w:val="00F42478"/>
    <w:rsid w:val="00F46E68"/>
    <w:rsid w:val="00F52AE3"/>
    <w:rsid w:val="00F56D5D"/>
    <w:rsid w:val="00F6038D"/>
    <w:rsid w:val="00F60A9B"/>
    <w:rsid w:val="00F62C36"/>
    <w:rsid w:val="00F641F7"/>
    <w:rsid w:val="00F64C1C"/>
    <w:rsid w:val="00F738B6"/>
    <w:rsid w:val="00F73BBA"/>
    <w:rsid w:val="00F75711"/>
    <w:rsid w:val="00F75889"/>
    <w:rsid w:val="00F760BF"/>
    <w:rsid w:val="00F76A54"/>
    <w:rsid w:val="00F80E76"/>
    <w:rsid w:val="00F81ED8"/>
    <w:rsid w:val="00F82780"/>
    <w:rsid w:val="00F863DF"/>
    <w:rsid w:val="00F86DC8"/>
    <w:rsid w:val="00F870B5"/>
    <w:rsid w:val="00F87695"/>
    <w:rsid w:val="00F90AC3"/>
    <w:rsid w:val="00F92762"/>
    <w:rsid w:val="00F94B20"/>
    <w:rsid w:val="00F94C8B"/>
    <w:rsid w:val="00F96426"/>
    <w:rsid w:val="00F968F9"/>
    <w:rsid w:val="00FA07FA"/>
    <w:rsid w:val="00FA1741"/>
    <w:rsid w:val="00FA1777"/>
    <w:rsid w:val="00FA1AD0"/>
    <w:rsid w:val="00FA2AE6"/>
    <w:rsid w:val="00FA2D59"/>
    <w:rsid w:val="00FA4612"/>
    <w:rsid w:val="00FA4963"/>
    <w:rsid w:val="00FA6A25"/>
    <w:rsid w:val="00FA6AF8"/>
    <w:rsid w:val="00FB057A"/>
    <w:rsid w:val="00FB2952"/>
    <w:rsid w:val="00FB415C"/>
    <w:rsid w:val="00FB435D"/>
    <w:rsid w:val="00FB6F19"/>
    <w:rsid w:val="00FB7DE3"/>
    <w:rsid w:val="00FC036A"/>
    <w:rsid w:val="00FC0ED5"/>
    <w:rsid w:val="00FC30BE"/>
    <w:rsid w:val="00FC3BF5"/>
    <w:rsid w:val="00FD38BA"/>
    <w:rsid w:val="00FD701B"/>
    <w:rsid w:val="00FE1B5B"/>
    <w:rsid w:val="00FE1C4E"/>
    <w:rsid w:val="00FE2473"/>
    <w:rsid w:val="00FE3607"/>
    <w:rsid w:val="00FE3BF2"/>
    <w:rsid w:val="00FE58EA"/>
    <w:rsid w:val="00FE5C33"/>
    <w:rsid w:val="00FE6630"/>
    <w:rsid w:val="00FE6ECF"/>
    <w:rsid w:val="00FE70F7"/>
    <w:rsid w:val="00FE7E4D"/>
    <w:rsid w:val="00FF03D7"/>
    <w:rsid w:val="00FF0618"/>
    <w:rsid w:val="00FF0CC1"/>
    <w:rsid w:val="00FF1B21"/>
    <w:rsid w:val="00FF21ED"/>
    <w:rsid w:val="00FF26C2"/>
    <w:rsid w:val="00FF411B"/>
    <w:rsid w:val="00FF52C2"/>
    <w:rsid w:val="00FF737C"/>
    <w:rsid w:val="00FF7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City"/>
  <w:smartTagType w:namespaceuri="urn:schemas-microsoft-com:office:smarttags" w:name="address"/>
  <w:smartTagType w:namespaceuri="urn:schemas-microsoft-com:office:smarttags" w:name="Street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martTagType w:namespaceuri="urn:schemas-microsoft-com:office:smarttags" w:name="country-region"/>
  <w:shapeDefaults>
    <o:shapedefaults v:ext="edit" spidmax="1026"/>
    <o:shapelayout v:ext="edit">
      <o:idmap v:ext="edit" data="1"/>
    </o:shapelayout>
  </w:shapeDefaults>
  <w:decimalSymbol w:val="."/>
  <w:listSeparator w:val=","/>
  <w14:docId w14:val="5E887897"/>
  <w15:chartTrackingRefBased/>
  <w15:docId w15:val="{58ABE9EC-1EBD-4971-AA5E-B4550C1C6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733B"/>
    <w:rPr>
      <w:snapToGrid w:val="0"/>
      <w:sz w:val="24"/>
      <w:lang w:val="en-CA" w:eastAsia="fr-FR"/>
    </w:rPr>
  </w:style>
  <w:style w:type="paragraph" w:styleId="Titre1">
    <w:name w:val="heading 1"/>
    <w:basedOn w:val="Normal"/>
    <w:next w:val="Normal"/>
    <w:autoRedefine/>
    <w:qFormat/>
    <w:rsid w:val="00861533"/>
    <w:pPr>
      <w:widowControl w:val="0"/>
      <w:numPr>
        <w:numId w:val="7"/>
      </w:numPr>
      <w:spacing w:after="480" w:line="240" w:lineRule="atLeast"/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Normal"/>
    <w:link w:val="Titre2Car"/>
    <w:autoRedefine/>
    <w:qFormat/>
    <w:rsid w:val="004825F0"/>
    <w:pPr>
      <w:keepNext/>
      <w:widowControl w:val="0"/>
      <w:numPr>
        <w:ilvl w:val="1"/>
        <w:numId w:val="7"/>
      </w:numPr>
      <w:spacing w:after="240" w:line="240" w:lineRule="atLeast"/>
      <w:outlineLvl w:val="1"/>
    </w:pPr>
    <w:rPr>
      <w:b/>
      <w:szCs w:val="24"/>
    </w:rPr>
  </w:style>
  <w:style w:type="paragraph" w:styleId="Titre3">
    <w:name w:val="heading 3"/>
    <w:basedOn w:val="Normal"/>
    <w:next w:val="Normal"/>
    <w:autoRedefine/>
    <w:qFormat/>
    <w:rsid w:val="00861533"/>
    <w:pPr>
      <w:keepNext/>
      <w:widowControl w:val="0"/>
      <w:numPr>
        <w:ilvl w:val="2"/>
        <w:numId w:val="7"/>
      </w:numPr>
      <w:spacing w:line="240" w:lineRule="atLeast"/>
      <w:jc w:val="both"/>
      <w:outlineLvl w:val="2"/>
    </w:pPr>
    <w:rPr>
      <w:b/>
    </w:rPr>
  </w:style>
  <w:style w:type="paragraph" w:styleId="Titre4">
    <w:name w:val="heading 4"/>
    <w:basedOn w:val="Normal"/>
    <w:next w:val="Normal"/>
    <w:qFormat/>
    <w:rsid w:val="00861533"/>
    <w:pPr>
      <w:keepNext/>
      <w:widowControl w:val="0"/>
      <w:numPr>
        <w:ilvl w:val="3"/>
        <w:numId w:val="7"/>
      </w:numPr>
      <w:spacing w:line="240" w:lineRule="atLeast"/>
      <w:outlineLvl w:val="3"/>
    </w:pPr>
    <w:rPr>
      <w:b/>
    </w:rPr>
  </w:style>
  <w:style w:type="paragraph" w:styleId="Titre5">
    <w:name w:val="heading 5"/>
    <w:basedOn w:val="Normal"/>
    <w:next w:val="Normal"/>
    <w:qFormat/>
    <w:rsid w:val="0064733B"/>
    <w:pPr>
      <w:keepNext/>
      <w:widowControl w:val="0"/>
      <w:spacing w:line="240" w:lineRule="atLeast"/>
      <w:outlineLvl w:val="4"/>
    </w:pPr>
  </w:style>
  <w:style w:type="paragraph" w:styleId="Titre6">
    <w:name w:val="heading 6"/>
    <w:basedOn w:val="Normal"/>
    <w:next w:val="Normal"/>
    <w:qFormat/>
    <w:rsid w:val="0064733B"/>
    <w:pPr>
      <w:keepNext/>
      <w:tabs>
        <w:tab w:val="left" w:pos="-720"/>
        <w:tab w:val="right" w:pos="5103"/>
      </w:tabs>
      <w:suppressAutoHyphens/>
      <w:jc w:val="both"/>
      <w:outlineLvl w:val="5"/>
    </w:pPr>
    <w:rPr>
      <w:spacing w:val="-2"/>
    </w:rPr>
  </w:style>
  <w:style w:type="paragraph" w:styleId="Titre7">
    <w:name w:val="heading 7"/>
    <w:basedOn w:val="Normal"/>
    <w:next w:val="Normal"/>
    <w:qFormat/>
    <w:rsid w:val="0064733B"/>
    <w:pPr>
      <w:keepNext/>
      <w:widowControl w:val="0"/>
      <w:spacing w:line="240" w:lineRule="atLeast"/>
      <w:outlineLvl w:val="6"/>
    </w:pPr>
  </w:style>
  <w:style w:type="paragraph" w:styleId="Titre8">
    <w:name w:val="heading 8"/>
    <w:basedOn w:val="Normal"/>
    <w:next w:val="Normal"/>
    <w:qFormat/>
    <w:rsid w:val="0064733B"/>
    <w:pPr>
      <w:keepNext/>
      <w:tabs>
        <w:tab w:val="left" w:pos="-720"/>
        <w:tab w:val="right" w:pos="0"/>
      </w:tabs>
      <w:suppressAutoHyphens/>
      <w:jc w:val="both"/>
      <w:outlineLvl w:val="7"/>
    </w:pPr>
    <w:rPr>
      <w:b/>
      <w:spacing w:val="-2"/>
      <w:lang w:val="en-US"/>
    </w:rPr>
  </w:style>
  <w:style w:type="paragraph" w:styleId="Titre9">
    <w:name w:val="heading 9"/>
    <w:basedOn w:val="Normal"/>
    <w:next w:val="Normal"/>
    <w:qFormat/>
    <w:rsid w:val="0064733B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paragraph" w:styleId="NormalWeb">
    <w:name w:val="Normal (Web)"/>
    <w:basedOn w:val="Normal"/>
    <w:pPr>
      <w:snapToGrid w:val="0"/>
    </w:pPr>
  </w:style>
  <w:style w:type="paragraph" w:customStyle="1" w:styleId="TableofContentsPageTitle">
    <w:name w:val="Table of Contents Page Title"/>
    <w:basedOn w:val="Normal"/>
    <w:next w:val="Normal"/>
    <w:pPr>
      <w:snapToGrid w:val="0"/>
      <w:spacing w:before="240" w:after="60"/>
      <w:jc w:val="center"/>
    </w:pPr>
    <w:rPr>
      <w:b/>
      <w:sz w:val="32"/>
    </w:rPr>
  </w:style>
  <w:style w:type="paragraph" w:customStyle="1" w:styleId="plaintext">
    <w:name w:val="plaintext"/>
    <w:basedOn w:val="Normal"/>
    <w:pPr>
      <w:snapToGrid w:val="0"/>
    </w:pPr>
    <w:rPr>
      <w:rFonts w:ascii="Courier New" w:hAnsi="Courier New" w:cs="Courier New"/>
    </w:rPr>
  </w:style>
  <w:style w:type="paragraph" w:customStyle="1" w:styleId="GlossaryHeading">
    <w:name w:val="Glossary Heading"/>
    <w:basedOn w:val="Normal"/>
    <w:next w:val="Normal"/>
    <w:pPr>
      <w:snapToGrid w:val="0"/>
      <w:spacing w:before="320" w:after="60"/>
      <w:jc w:val="center"/>
    </w:pPr>
    <w:rPr>
      <w:b/>
      <w:sz w:val="32"/>
    </w:rPr>
  </w:style>
  <w:style w:type="paragraph" w:customStyle="1" w:styleId="TitlePageTitle">
    <w:name w:val="Title Page Title"/>
    <w:basedOn w:val="Normal"/>
    <w:next w:val="Normal"/>
    <w:pPr>
      <w:pBdr>
        <w:bottom w:val="single" w:sz="24" w:space="1" w:color="auto"/>
      </w:pBdr>
      <w:snapToGrid w:val="0"/>
      <w:spacing w:before="3000" w:after="60"/>
      <w:jc w:val="right"/>
    </w:pPr>
    <w:rPr>
      <w:b/>
      <w:sz w:val="48"/>
    </w:rPr>
  </w:style>
  <w:style w:type="paragraph" w:customStyle="1" w:styleId="GlossaryDefinition">
    <w:name w:val="Glossary Definition"/>
    <w:basedOn w:val="Normal"/>
    <w:pPr>
      <w:snapToGrid w:val="0"/>
      <w:spacing w:before="120" w:after="120"/>
      <w:ind w:left="720" w:hanging="720"/>
    </w:pPr>
  </w:style>
  <w:style w:type="character" w:customStyle="1" w:styleId="Hyperlink1">
    <w:name w:val="Hyperlink1"/>
    <w:rPr>
      <w:color w:val="0000FF"/>
      <w:u w:val="single"/>
    </w:rPr>
  </w:style>
  <w:style w:type="character" w:customStyle="1" w:styleId="GlossaryLabel">
    <w:name w:val="Glossary Label"/>
    <w:rPr>
      <w:b/>
      <w:bCs w:val="0"/>
    </w:rPr>
  </w:style>
  <w:style w:type="character" w:customStyle="1" w:styleId="hyperlinkfollowed">
    <w:name w:val="hyperlinkfollowed"/>
    <w:rPr>
      <w:color w:val="800080"/>
      <w:u w:val="single"/>
    </w:rPr>
  </w:style>
  <w:style w:type="paragraph" w:styleId="En-tte">
    <w:name w:val="header"/>
    <w:basedOn w:val="Normal"/>
    <w:rsid w:val="00EF1A8F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EF1A8F"/>
    <w:pPr>
      <w:tabs>
        <w:tab w:val="center" w:pos="4536"/>
        <w:tab w:val="right" w:pos="9072"/>
      </w:tabs>
    </w:pPr>
  </w:style>
  <w:style w:type="paragraph" w:styleId="Normalcentr">
    <w:name w:val="Block Text"/>
    <w:basedOn w:val="Normal"/>
    <w:rsid w:val="00B825FC"/>
    <w:pPr>
      <w:snapToGrid w:val="0"/>
      <w:spacing w:after="120"/>
      <w:ind w:left="1440" w:right="1440"/>
    </w:pPr>
  </w:style>
  <w:style w:type="paragraph" w:styleId="Liste2">
    <w:name w:val="List 2"/>
    <w:basedOn w:val="Normal"/>
    <w:rsid w:val="00B825FC"/>
    <w:pPr>
      <w:snapToGrid w:val="0"/>
      <w:ind w:left="566" w:hanging="283"/>
    </w:pPr>
  </w:style>
  <w:style w:type="paragraph" w:styleId="TM3">
    <w:name w:val="toc 3"/>
    <w:basedOn w:val="Normal"/>
    <w:next w:val="Normal"/>
    <w:autoRedefine/>
    <w:uiPriority w:val="39"/>
    <w:rsid w:val="0064733B"/>
    <w:pPr>
      <w:ind w:left="480"/>
    </w:pPr>
  </w:style>
  <w:style w:type="paragraph" w:styleId="TM2">
    <w:name w:val="toc 2"/>
    <w:basedOn w:val="Normal"/>
    <w:next w:val="Normal"/>
    <w:autoRedefine/>
    <w:uiPriority w:val="39"/>
    <w:rsid w:val="0064733B"/>
    <w:pPr>
      <w:ind w:left="240"/>
    </w:pPr>
  </w:style>
  <w:style w:type="paragraph" w:styleId="TM1">
    <w:name w:val="toc 1"/>
    <w:basedOn w:val="Normal"/>
    <w:next w:val="Normal"/>
    <w:autoRedefine/>
    <w:uiPriority w:val="39"/>
    <w:rsid w:val="0064733B"/>
  </w:style>
  <w:style w:type="paragraph" w:styleId="TM4">
    <w:name w:val="toc 4"/>
    <w:basedOn w:val="Normal"/>
    <w:next w:val="Normal"/>
    <w:autoRedefine/>
    <w:semiHidden/>
    <w:rsid w:val="0064733B"/>
    <w:pPr>
      <w:ind w:left="720"/>
    </w:pPr>
  </w:style>
  <w:style w:type="paragraph" w:styleId="TM5">
    <w:name w:val="toc 5"/>
    <w:basedOn w:val="Normal"/>
    <w:next w:val="Normal"/>
    <w:autoRedefine/>
    <w:semiHidden/>
    <w:rsid w:val="0064733B"/>
    <w:pPr>
      <w:ind w:left="960"/>
    </w:pPr>
  </w:style>
  <w:style w:type="paragraph" w:styleId="TM6">
    <w:name w:val="toc 6"/>
    <w:basedOn w:val="Normal"/>
    <w:next w:val="Normal"/>
    <w:autoRedefine/>
    <w:semiHidden/>
    <w:rsid w:val="0064733B"/>
    <w:pPr>
      <w:ind w:left="1200"/>
    </w:pPr>
  </w:style>
  <w:style w:type="paragraph" w:styleId="TM7">
    <w:name w:val="toc 7"/>
    <w:basedOn w:val="Normal"/>
    <w:next w:val="Normal"/>
    <w:autoRedefine/>
    <w:semiHidden/>
    <w:rsid w:val="0064733B"/>
    <w:pPr>
      <w:ind w:left="1440"/>
    </w:pPr>
  </w:style>
  <w:style w:type="paragraph" w:styleId="TM8">
    <w:name w:val="toc 8"/>
    <w:basedOn w:val="Normal"/>
    <w:next w:val="Normal"/>
    <w:autoRedefine/>
    <w:semiHidden/>
    <w:rsid w:val="0064733B"/>
    <w:pPr>
      <w:ind w:left="1680"/>
    </w:pPr>
  </w:style>
  <w:style w:type="paragraph" w:styleId="TM9">
    <w:name w:val="toc 9"/>
    <w:basedOn w:val="Normal"/>
    <w:next w:val="Normal"/>
    <w:autoRedefine/>
    <w:semiHidden/>
    <w:rsid w:val="0064733B"/>
    <w:pPr>
      <w:ind w:left="1920"/>
    </w:pPr>
  </w:style>
  <w:style w:type="character" w:styleId="Appelnotedebasdep">
    <w:name w:val="footnote reference"/>
    <w:semiHidden/>
    <w:rsid w:val="0064733B"/>
    <w:rPr>
      <w:rFonts w:ascii="Tms Rmn" w:hAnsi="Tms Rmn"/>
      <w:noProof w:val="0"/>
      <w:position w:val="6"/>
      <w:sz w:val="16"/>
      <w:lang w:val="en-US"/>
    </w:rPr>
  </w:style>
  <w:style w:type="paragraph" w:styleId="Notedebasdepage">
    <w:name w:val="footnote text"/>
    <w:basedOn w:val="Normal"/>
    <w:semiHidden/>
    <w:rsid w:val="0064733B"/>
    <w:pPr>
      <w:widowControl w:val="0"/>
    </w:pPr>
    <w:rPr>
      <w:lang w:val="en-US"/>
    </w:rPr>
  </w:style>
  <w:style w:type="paragraph" w:styleId="Retraitcorpsdetexte">
    <w:name w:val="Body Text Indent"/>
    <w:basedOn w:val="Normal"/>
    <w:rsid w:val="0064733B"/>
    <w:pPr>
      <w:tabs>
        <w:tab w:val="left" w:pos="-720"/>
      </w:tabs>
      <w:suppressAutoHyphens/>
      <w:jc w:val="both"/>
    </w:pPr>
  </w:style>
  <w:style w:type="character" w:customStyle="1" w:styleId="EndnoteReference1">
    <w:name w:val="Endnote Reference1"/>
    <w:rsid w:val="0064733B"/>
    <w:rPr>
      <w:vertAlign w:val="superscript"/>
    </w:rPr>
  </w:style>
  <w:style w:type="paragraph" w:customStyle="1" w:styleId="a">
    <w:basedOn w:val="Normal"/>
    <w:next w:val="Corpsdetexte2"/>
    <w:rsid w:val="0064733B"/>
    <w:pPr>
      <w:numPr>
        <w:numId w:val="6"/>
      </w:numPr>
      <w:tabs>
        <w:tab w:val="clear" w:pos="360"/>
      </w:tabs>
      <w:ind w:left="0" w:firstLine="0"/>
    </w:pPr>
    <w:rPr>
      <w:sz w:val="22"/>
    </w:rPr>
  </w:style>
  <w:style w:type="paragraph" w:customStyle="1" w:styleId="btb">
    <w:name w:val="btb"/>
    <w:basedOn w:val="Normal"/>
    <w:autoRedefine/>
    <w:rsid w:val="0064733B"/>
    <w:pPr>
      <w:widowControl w:val="0"/>
      <w:spacing w:before="80" w:after="20"/>
    </w:pPr>
  </w:style>
  <w:style w:type="paragraph" w:customStyle="1" w:styleId="gras">
    <w:name w:val="gras"/>
    <w:basedOn w:val="btb"/>
    <w:autoRedefine/>
    <w:rsid w:val="0064733B"/>
    <w:pPr>
      <w:widowControl/>
      <w:spacing w:before="0" w:after="0" w:line="240" w:lineRule="atLeast"/>
      <w:ind w:left="567"/>
    </w:pPr>
    <w:rPr>
      <w:b/>
    </w:rPr>
  </w:style>
  <w:style w:type="paragraph" w:customStyle="1" w:styleId="Normal12">
    <w:name w:val="Normal12"/>
    <w:basedOn w:val="Normal"/>
    <w:rsid w:val="0064733B"/>
    <w:pPr>
      <w:ind w:left="567"/>
      <w:jc w:val="both"/>
    </w:pPr>
    <w:rPr>
      <w:lang w:val="en-US"/>
    </w:rPr>
  </w:style>
  <w:style w:type="character" w:customStyle="1" w:styleId="MTEquationSection">
    <w:name w:val="MTEquationSection"/>
    <w:rsid w:val="0064733B"/>
    <w:rPr>
      <w:noProof w:val="0"/>
      <w:vanish w:val="0"/>
      <w:color w:val="FF0000"/>
      <w:sz w:val="24"/>
      <w:lang w:val="en-US"/>
    </w:rPr>
  </w:style>
  <w:style w:type="paragraph" w:styleId="Corpsdetexte">
    <w:name w:val="Body Text"/>
    <w:basedOn w:val="Normal"/>
    <w:rsid w:val="0064733B"/>
    <w:pPr>
      <w:spacing w:after="120"/>
    </w:pPr>
  </w:style>
  <w:style w:type="paragraph" w:styleId="Retraitcorpsdetexte2">
    <w:name w:val="Body Text Indent 2"/>
    <w:basedOn w:val="Normal"/>
    <w:rsid w:val="0064733B"/>
    <w:pPr>
      <w:spacing w:after="120" w:line="480" w:lineRule="auto"/>
      <w:ind w:left="283"/>
    </w:pPr>
  </w:style>
  <w:style w:type="paragraph" w:styleId="Retraitcorpsdetexte3">
    <w:name w:val="Body Text Indent 3"/>
    <w:basedOn w:val="Normal"/>
    <w:rsid w:val="0064733B"/>
    <w:pPr>
      <w:spacing w:after="120"/>
      <w:ind w:left="283"/>
    </w:pPr>
    <w:rPr>
      <w:sz w:val="16"/>
      <w:szCs w:val="16"/>
    </w:rPr>
  </w:style>
  <w:style w:type="paragraph" w:styleId="Corpsdetexte3">
    <w:name w:val="Body Text 3"/>
    <w:basedOn w:val="Normal"/>
    <w:rsid w:val="0064733B"/>
    <w:pPr>
      <w:spacing w:after="120"/>
    </w:pPr>
    <w:rPr>
      <w:sz w:val="16"/>
      <w:szCs w:val="16"/>
    </w:rPr>
  </w:style>
  <w:style w:type="character" w:styleId="Marquedecommentaire">
    <w:name w:val="annotation reference"/>
    <w:semiHidden/>
    <w:rsid w:val="0064733B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rsid w:val="0064733B"/>
    <w:rPr>
      <w:sz w:val="20"/>
    </w:rPr>
  </w:style>
  <w:style w:type="paragraph" w:styleId="Textebrut">
    <w:name w:val="Plain Text"/>
    <w:basedOn w:val="Normal"/>
    <w:rsid w:val="0064733B"/>
    <w:rPr>
      <w:rFonts w:ascii="Courier New" w:hAnsi="Courier New" w:cs="Courier New"/>
      <w:sz w:val="20"/>
    </w:rPr>
  </w:style>
  <w:style w:type="paragraph" w:styleId="Explorateurdedocuments">
    <w:name w:val="Document Map"/>
    <w:basedOn w:val="Normal"/>
    <w:semiHidden/>
    <w:rsid w:val="0064733B"/>
    <w:pPr>
      <w:shd w:val="clear" w:color="auto" w:fill="000080"/>
    </w:pPr>
    <w:rPr>
      <w:rFonts w:ascii="Tahoma" w:hAnsi="Tahoma" w:cs="Tahoma"/>
      <w:sz w:val="20"/>
    </w:rPr>
  </w:style>
  <w:style w:type="paragraph" w:styleId="Titre">
    <w:name w:val="Title"/>
    <w:basedOn w:val="Normal"/>
    <w:qFormat/>
    <w:rsid w:val="00861533"/>
    <w:pPr>
      <w:numPr>
        <w:numId w:val="8"/>
      </w:num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Liste">
    <w:name w:val="List"/>
    <w:basedOn w:val="Normal"/>
    <w:rsid w:val="0064733B"/>
    <w:pPr>
      <w:ind w:left="283" w:hanging="283"/>
    </w:pPr>
  </w:style>
  <w:style w:type="paragraph" w:styleId="Liste3">
    <w:name w:val="List 3"/>
    <w:basedOn w:val="Normal"/>
    <w:rsid w:val="0064733B"/>
    <w:pPr>
      <w:ind w:left="849" w:hanging="283"/>
    </w:pPr>
  </w:style>
  <w:style w:type="paragraph" w:styleId="Listepuces">
    <w:name w:val="List Bullet"/>
    <w:basedOn w:val="Normal"/>
    <w:rsid w:val="0064733B"/>
    <w:pPr>
      <w:numPr>
        <w:numId w:val="5"/>
      </w:numPr>
    </w:pPr>
  </w:style>
  <w:style w:type="paragraph" w:styleId="Listepuces2">
    <w:name w:val="List Bullet 2"/>
    <w:basedOn w:val="Normal"/>
    <w:rsid w:val="0064733B"/>
    <w:pPr>
      <w:tabs>
        <w:tab w:val="num" w:pos="360"/>
      </w:tabs>
      <w:ind w:left="360" w:hanging="360"/>
    </w:pPr>
  </w:style>
  <w:style w:type="character" w:styleId="Numrodepage">
    <w:name w:val="page number"/>
    <w:basedOn w:val="Policepardfaut"/>
    <w:rsid w:val="0064733B"/>
  </w:style>
  <w:style w:type="paragraph" w:styleId="Corpsdetexte2">
    <w:name w:val="Body Text 2"/>
    <w:basedOn w:val="Normal"/>
    <w:rsid w:val="0064733B"/>
    <w:pPr>
      <w:spacing w:after="120" w:line="480" w:lineRule="auto"/>
    </w:pPr>
  </w:style>
  <w:style w:type="paragraph" w:styleId="Objetducommentaire">
    <w:name w:val="annotation subject"/>
    <w:basedOn w:val="Commentaire"/>
    <w:next w:val="Commentaire"/>
    <w:semiHidden/>
    <w:rsid w:val="00CF58F6"/>
    <w:rPr>
      <w:b/>
      <w:bCs/>
    </w:rPr>
  </w:style>
  <w:style w:type="paragraph" w:styleId="Textedebulles">
    <w:name w:val="Balloon Text"/>
    <w:basedOn w:val="Normal"/>
    <w:semiHidden/>
    <w:rsid w:val="00CF58F6"/>
    <w:rPr>
      <w:rFonts w:ascii="Tahoma" w:hAnsi="Tahoma" w:cs="Tahoma"/>
      <w:sz w:val="16"/>
      <w:szCs w:val="16"/>
    </w:rPr>
  </w:style>
  <w:style w:type="character" w:styleId="Accentuation">
    <w:name w:val="Emphasis"/>
    <w:qFormat/>
    <w:rsid w:val="00F26AF3"/>
    <w:rPr>
      <w:b/>
      <w:bCs/>
      <w:i w:val="0"/>
      <w:iCs w:val="0"/>
    </w:rPr>
  </w:style>
  <w:style w:type="character" w:customStyle="1" w:styleId="st1">
    <w:name w:val="st1"/>
    <w:basedOn w:val="Policepardfaut"/>
    <w:rsid w:val="00F26AF3"/>
  </w:style>
  <w:style w:type="character" w:customStyle="1" w:styleId="CommentaireCar">
    <w:name w:val="Commentaire Car"/>
    <w:link w:val="Commentaire"/>
    <w:semiHidden/>
    <w:rsid w:val="00F11E85"/>
    <w:rPr>
      <w:snapToGrid w:val="0"/>
      <w:lang w:val="fr-CA" w:eastAsia="fr-FR" w:bidi="ar-SA"/>
    </w:rPr>
  </w:style>
  <w:style w:type="character" w:customStyle="1" w:styleId="Titre2Car">
    <w:name w:val="Titre 2 Car"/>
    <w:basedOn w:val="Policepardfaut"/>
    <w:link w:val="Titre2"/>
    <w:rsid w:val="004825F0"/>
    <w:rPr>
      <w:b/>
      <w:snapToGrid w:val="0"/>
      <w:sz w:val="24"/>
      <w:szCs w:val="24"/>
      <w:lang w:val="en-CA" w:eastAsia="fr-FR"/>
    </w:rPr>
  </w:style>
  <w:style w:type="paragraph" w:styleId="Paragraphedeliste">
    <w:name w:val="List Paragraph"/>
    <w:basedOn w:val="Normal"/>
    <w:uiPriority w:val="34"/>
    <w:qFormat/>
    <w:rsid w:val="004825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6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8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1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8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8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7161">
              <w:marLeft w:val="0"/>
              <w:marRight w:val="0"/>
              <w:marTop w:val="0"/>
              <w:marBottom w:val="0"/>
              <w:divBdr>
                <w:top w:val="single" w:sz="4" w:space="1" w:color="000000"/>
                <w:left w:val="single" w:sz="4" w:space="4" w:color="000000"/>
                <w:bottom w:val="single" w:sz="4" w:space="1" w:color="000000"/>
                <w:right w:val="single" w:sz="4" w:space="4" w:color="000000"/>
              </w:divBdr>
            </w:div>
          </w:divsChild>
        </w:div>
        <w:div w:id="188259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G"/><Relationship Id="rId50" Type="http://schemas.openxmlformats.org/officeDocument/2006/relationships/theme" Target="theme/theme1.xml"/><Relationship Id="rId7" Type="http://schemas.openxmlformats.org/officeDocument/2006/relationships/image" Target="media/image1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0" Type="http://schemas.openxmlformats.org/officeDocument/2006/relationships/footer" Target="footer6.xml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G"/><Relationship Id="rId5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yperlink" Target="#_Daily_database_editor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49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G"/><Relationship Id="rId43" Type="http://schemas.openxmlformats.org/officeDocument/2006/relationships/image" Target="media/image34.PNG"/><Relationship Id="rId48" Type="http://schemas.openxmlformats.org/officeDocument/2006/relationships/header" Target="header7.xml"/><Relationship Id="rId8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jpe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ject\BioSIM\hlp\Manualv9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Manualv9.dot</Template>
  <TotalTime>1795</TotalTime>
  <Pages>12</Pages>
  <Words>970</Words>
  <Characters>5533</Characters>
  <Application>Microsoft Office Word</Application>
  <DocSecurity>0</DocSecurity>
  <Lines>46</Lines>
  <Paragraphs>12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>SSO</Company>
  <LinksUpToDate>false</LinksUpToDate>
  <CharactersWithSpaces>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rstamant</dc:creator>
  <cp:keywords/>
  <cp:lastModifiedBy>St-Amant, Rémi</cp:lastModifiedBy>
  <cp:revision>32</cp:revision>
  <cp:lastPrinted>2012-03-26T11:25:00Z</cp:lastPrinted>
  <dcterms:created xsi:type="dcterms:W3CDTF">2018-01-16T15:17:00Z</dcterms:created>
  <dcterms:modified xsi:type="dcterms:W3CDTF">2018-02-15T16:26:00Z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